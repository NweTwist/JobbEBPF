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0F2C97" w:rsidP="003D670C">
      <w:pPr>
        <w:jc w:val="center"/>
        <w:rPr>
          <w:b/>
          <w:bCs/>
          <w:caps/>
          <w:sz w:val="28"/>
          <w:szCs w:val="28"/>
        </w:rPr>
      </w:pPr>
      <w:r w:rsidRPr="000F2C97">
        <w:rPr>
          <w:b/>
          <w:sz w:val="28"/>
          <w:szCs w:val="28"/>
          <w:lang w:val="en-US"/>
        </w:rPr>
        <w:t>BPF_PROG_TYPE_SK_MSG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0F2C97">
        <w:rPr>
          <w:b/>
          <w:bCs/>
          <w:sz w:val="28"/>
        </w:rPr>
        <w:t>51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0F2C97">
        <w:rPr>
          <w:caps/>
          <w:sz w:val="28"/>
        </w:rPr>
        <w:t>51</w:t>
      </w:r>
      <w:r w:rsidR="009464C5" w:rsidRPr="009464C5">
        <w:rPr>
          <w:caps/>
          <w:sz w:val="28"/>
          <w:lang w:val="en-US"/>
        </w:rPr>
        <w:t>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0F2C97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0F2C97">
        <w:rPr>
          <w:b/>
          <w:sz w:val="28"/>
          <w:szCs w:val="28"/>
          <w:lang w:val="en-US"/>
        </w:rPr>
        <w:t>BPF_PROG_TYPE_SK_MSG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0F2C97">
        <w:rPr>
          <w:b/>
          <w:bCs/>
          <w:caps/>
          <w:sz w:val="28"/>
          <w:szCs w:val="28"/>
        </w:rPr>
        <w:t>51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0F2C97">
        <w:rPr>
          <w:sz w:val="28"/>
          <w:szCs w:val="28"/>
        </w:rPr>
        <w:t>51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0F2C97">
        <w:rPr>
          <w:sz w:val="28"/>
          <w:szCs w:val="28"/>
        </w:rPr>
        <w:t>51</w:t>
      </w:r>
      <w:r w:rsidR="009464C5" w:rsidRPr="00D9026A">
        <w:rPr>
          <w:sz w:val="28"/>
          <w:szCs w:val="28"/>
        </w:rPr>
        <w:t xml:space="preserve">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0F2C97" w:rsidRPr="000F2C97">
        <w:rPr>
          <w:sz w:val="28"/>
        </w:rPr>
        <w:t>BPF_PROG_TYPE_SK_MSG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0F2C97" w:rsidRPr="000F2C97">
        <w:rPr>
          <w:sz w:val="28"/>
        </w:rPr>
        <w:t>17-SK-MSG-BPF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0F2C97" w:rsidRPr="005C0EC0">
        <w:rPr>
          <w:color w:val="000000"/>
          <w:sz w:val="28"/>
        </w:rPr>
        <w:t>sk_msg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0F2C97" w:rsidRPr="005C0EC0">
        <w:rPr>
          <w:color w:val="000000"/>
          <w:sz w:val="28"/>
        </w:rPr>
        <w:t>sk_msg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0F2C97" w:rsidRPr="005C0EC0">
        <w:rPr>
          <w:color w:val="000000"/>
          <w:sz w:val="28"/>
        </w:rPr>
        <w:t>sk_msg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0F2C97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0F2C97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6C4A8E" w:rsidRDefault="006C4A8E" w:rsidP="006C4A8E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6C4A8E" w:rsidRPr="006C4A8E" w:rsidRDefault="006C4A8E" w:rsidP="006C4A8E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C741E7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0F2C97" w:rsidRPr="006C4A8E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C97" w:rsidRDefault="000F2C97" w:rsidP="000F2C97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C97" w:rsidRPr="000F2C97" w:rsidRDefault="000F2C97" w:rsidP="000F2C97">
            <w:pPr>
              <w:spacing w:before="40" w:after="40"/>
              <w:rPr>
                <w:lang w:val="en-US"/>
              </w:rPr>
            </w:pPr>
            <w:r w:rsidRPr="000F2C97">
              <w:rPr>
                <w:color w:val="000000"/>
                <w:lang w:val="en-US"/>
              </w:rPr>
              <w:t>BPF_PROG_TYPE_SK_MSG</w:t>
            </w:r>
          </w:p>
        </w:tc>
      </w:tr>
      <w:tr w:rsidR="000F2C97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C97" w:rsidRDefault="000F2C97" w:rsidP="000F2C97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2C97" w:rsidRDefault="000F2C97" w:rsidP="000F2C97">
            <w:pPr>
              <w:spacing w:before="40" w:after="40"/>
            </w:pPr>
            <w:proofErr w:type="spellStart"/>
            <w:r>
              <w:rPr>
                <w:color w:val="000000"/>
              </w:rPr>
              <w:t>sk_msg</w:t>
            </w:r>
            <w:proofErr w:type="spellEnd"/>
          </w:p>
        </w:tc>
      </w:tr>
    </w:tbl>
    <w:p w:rsidR="00DE19B0" w:rsidRDefault="006C4A8E" w:rsidP="006C4A8E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  <w:bookmarkStart w:id="2" w:name="_GoBack"/>
      <w:bookmarkEnd w:id="2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C741E7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6C4A8E" w:rsidTr="009F21E8">
        <w:tc>
          <w:tcPr>
            <w:tcW w:w="5097" w:type="dxa"/>
          </w:tcPr>
          <w:p w:rsidR="006C4A8E" w:rsidRDefault="006C4A8E" w:rsidP="006C4A8E">
            <w:pPr>
              <w:spacing w:before="40" w:after="40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6C4A8E" w:rsidRDefault="006C4A8E" w:rsidP="006C4A8E">
            <w:pPr>
              <w:spacing w:before="40" w:after="40"/>
            </w:pPr>
            <w:proofErr w:type="spellStart"/>
            <w:r>
              <w:rPr>
                <w:color w:val="000000"/>
              </w:rPr>
              <w:t>count_sk_msg</w:t>
            </w:r>
            <w:proofErr w:type="spellEnd"/>
          </w:p>
        </w:tc>
      </w:tr>
      <w:tr w:rsidR="006C4A8E" w:rsidTr="009F21E8">
        <w:tc>
          <w:tcPr>
            <w:tcW w:w="5097" w:type="dxa"/>
          </w:tcPr>
          <w:p w:rsidR="006C4A8E" w:rsidRDefault="006C4A8E" w:rsidP="006C4A8E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6C4A8E" w:rsidRDefault="006C4A8E" w:rsidP="006C4A8E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tr w:rsidR="000F2C97" w:rsidTr="009F21E8">
        <w:tc>
          <w:tcPr>
            <w:tcW w:w="5097" w:type="dxa"/>
          </w:tcPr>
          <w:p w:rsidR="000F2C97" w:rsidRPr="00B529E2" w:rsidRDefault="000F2C97" w:rsidP="000F2C97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0F2C97" w:rsidRDefault="000F2C97" w:rsidP="000F2C97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0F2C97" w:rsidTr="009F21E8">
        <w:tc>
          <w:tcPr>
            <w:tcW w:w="5097" w:type="dxa"/>
          </w:tcPr>
          <w:p w:rsidR="000F2C97" w:rsidRPr="00B529E2" w:rsidRDefault="000F2C97" w:rsidP="000F2C97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9731E4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0F2C97" w:rsidRDefault="000F2C97" w:rsidP="000F2C97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0F2C97" w:rsidTr="009F21E8">
        <w:tc>
          <w:tcPr>
            <w:tcW w:w="5097" w:type="dxa"/>
          </w:tcPr>
          <w:p w:rsidR="000F2C97" w:rsidRDefault="000F2C97" w:rsidP="000F2C97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0F2C97" w:rsidRDefault="000F2C97" w:rsidP="000F2C97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0F2C97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0F2C97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0F2C97">
              <w:rPr>
                <w:bCs/>
              </w:rPr>
              <w:t>51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0F2C97">
            <w:pPr>
              <w:rPr>
                <w:lang w:val="en-US"/>
              </w:rPr>
            </w:pPr>
            <w:r>
              <w:rPr>
                <w:color w:val="000000"/>
              </w:rPr>
              <w:t>SK_MSG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0F2C97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0F2C97">
              <w:rPr>
                <w:bCs/>
              </w:rPr>
              <w:t>51</w:t>
            </w:r>
            <w:r w:rsidRPr="003971E2">
              <w:rPr>
                <w:bCs/>
              </w:rPr>
              <w:t>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0F2C97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0F2C97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0F2C97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0F2C97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6C4A8E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6C4A8E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6C4A8E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0F2C97">
      <w:rPr>
        <w:bCs/>
      </w:rPr>
      <w:t>51</w:t>
    </w:r>
    <w:r w:rsidRPr="003D670C">
      <w:rPr>
        <w:bCs/>
      </w:rPr>
      <w:t>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0F2C97"/>
    <w:rsid w:val="003971E2"/>
    <w:rsid w:val="003D670C"/>
    <w:rsid w:val="004C7964"/>
    <w:rsid w:val="00590928"/>
    <w:rsid w:val="005D7785"/>
    <w:rsid w:val="006C4A8E"/>
    <w:rsid w:val="006E12A6"/>
    <w:rsid w:val="00715DFE"/>
    <w:rsid w:val="00817C64"/>
    <w:rsid w:val="0093607F"/>
    <w:rsid w:val="009464C5"/>
    <w:rsid w:val="009731E4"/>
    <w:rsid w:val="009F21E8"/>
    <w:rsid w:val="00AA2E67"/>
    <w:rsid w:val="00BC28CF"/>
    <w:rsid w:val="00C741E7"/>
    <w:rsid w:val="00D9026A"/>
    <w:rsid w:val="00D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36AD79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2A373-127A-47DB-852A-6C0326AB9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27</TotalTime>
  <Pages>6</Pages>
  <Words>219</Words>
  <Characters>2653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2026-04-07T09:30:00Z</dcterms:modified>
</cp:coreProperties>
</file>