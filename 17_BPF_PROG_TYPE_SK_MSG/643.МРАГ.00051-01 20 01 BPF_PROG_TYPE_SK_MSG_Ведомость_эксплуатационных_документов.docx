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6D1CD2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6D1CD2">
        <w:rPr>
          <w:b/>
          <w:sz w:val="28"/>
          <w:szCs w:val="28"/>
          <w:lang w:val="en-US"/>
        </w:rPr>
        <w:t>BPF_PROG_TYPE_SK_MSG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6D1CD2">
        <w:rPr>
          <w:b/>
          <w:bCs/>
          <w:sz w:val="28"/>
        </w:rPr>
        <w:t>51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6D1CD2">
        <w:rPr>
          <w:caps/>
          <w:sz w:val="28"/>
        </w:rPr>
        <w:t>51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6D1CD2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6D1CD2">
        <w:rPr>
          <w:b/>
          <w:sz w:val="28"/>
          <w:szCs w:val="28"/>
          <w:lang w:val="en-US"/>
        </w:rPr>
        <w:t>BPF_PROG_TYPE_SK_MSG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6D1CD2">
        <w:rPr>
          <w:b/>
          <w:bCs/>
          <w:caps/>
          <w:sz w:val="28"/>
          <w:szCs w:val="28"/>
        </w:rPr>
        <w:t>51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6D1CD2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6D1CD2">
              <w:rPr>
                <w:sz w:val="28"/>
              </w:rPr>
              <w:t>51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6D1CD2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6D1CD2">
              <w:rPr>
                <w:sz w:val="28"/>
              </w:rPr>
              <w:t>51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  <w:bookmarkStart w:id="2" w:name="_GoBack"/>
            <w:bookmarkEnd w:id="2"/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6D1CD2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6D1CD2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6D1CD2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6D1CD2">
      <w:rPr>
        <w:bCs/>
      </w:rPr>
      <w:t>51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6D1CD2"/>
    <w:rsid w:val="00704C18"/>
    <w:rsid w:val="007F3273"/>
    <w:rsid w:val="00807F18"/>
    <w:rsid w:val="0083167A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5382499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70</TotalTime>
  <Pages>4</Pages>
  <Words>97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2026-04-02T11:02:00Z</dcterms:modified>
</cp:coreProperties>
</file>