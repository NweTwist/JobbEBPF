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C08" w:rsidRDefault="00152C08" w:rsidP="00152C08">
      <w:pPr>
        <w:pStyle w:val="1"/>
      </w:pPr>
    </w:p>
    <w:p w:rsidR="00152C08" w:rsidRDefault="00152C08" w:rsidP="00152C08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152C08" w:rsidTr="009030F1">
        <w:tc>
          <w:tcPr>
            <w:tcW w:w="4536" w:type="dxa"/>
          </w:tcPr>
          <w:p w:rsidR="00152C08" w:rsidRPr="001728F7" w:rsidRDefault="00152C08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152C08" w:rsidRPr="001728F7" w:rsidRDefault="00152C08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152C08" w:rsidRPr="00771E9A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152C08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152C08" w:rsidRPr="00CB270B" w:rsidRDefault="00152C08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152C08" w:rsidRPr="00771E9A" w:rsidRDefault="00152C08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152C08" w:rsidRPr="001728F7" w:rsidRDefault="00152C08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28"/>
        </w:rPr>
      </w:pPr>
    </w:p>
    <w:p w:rsidR="00152C08" w:rsidRPr="0068000C" w:rsidRDefault="00152C08" w:rsidP="00152C08">
      <w:pPr>
        <w:jc w:val="center"/>
        <w:rPr>
          <w:b/>
          <w:bCs/>
        </w:rPr>
      </w:pPr>
    </w:p>
    <w:p w:rsidR="00152C08" w:rsidRDefault="00152C08" w:rsidP="00152C08">
      <w:pPr>
        <w:jc w:val="center"/>
      </w:pPr>
    </w:p>
    <w:p w:rsidR="00152C08" w:rsidRDefault="00152C08" w:rsidP="00152C08">
      <w:pPr>
        <w:jc w:val="center"/>
      </w:pPr>
    </w:p>
    <w:p w:rsidR="00152C08" w:rsidRPr="00D93620" w:rsidRDefault="00152C08" w:rsidP="00152C08">
      <w:pPr>
        <w:jc w:val="center"/>
        <w:rPr>
          <w:b/>
          <w:sz w:val="28"/>
          <w:szCs w:val="28"/>
        </w:rPr>
      </w:pPr>
    </w:p>
    <w:p w:rsidR="00152C08" w:rsidRPr="00D722A2" w:rsidRDefault="00152C08" w:rsidP="00152C08">
      <w:pPr>
        <w:jc w:val="center"/>
        <w:rPr>
          <w:sz w:val="28"/>
          <w:szCs w:val="28"/>
        </w:rPr>
      </w:pPr>
    </w:p>
    <w:p w:rsidR="00152C08" w:rsidRPr="00152C08" w:rsidRDefault="00B03AC3" w:rsidP="00152C08">
      <w:pPr>
        <w:jc w:val="center"/>
        <w:rPr>
          <w:b/>
          <w:bCs/>
          <w:caps/>
          <w:sz w:val="28"/>
          <w:szCs w:val="28"/>
        </w:rPr>
      </w:pPr>
      <w:r w:rsidRPr="00B03AC3">
        <w:rPr>
          <w:b/>
          <w:sz w:val="28"/>
          <w:szCs w:val="28"/>
          <w:lang w:val="en-US"/>
        </w:rPr>
        <w:t>BPF_PROG_TYPE_SK_MSG</w:t>
      </w:r>
    </w:p>
    <w:p w:rsidR="00152C08" w:rsidRPr="00152C08" w:rsidRDefault="00152C08" w:rsidP="00152C08">
      <w:pPr>
        <w:jc w:val="center"/>
        <w:rPr>
          <w:caps/>
          <w:sz w:val="28"/>
          <w:szCs w:val="28"/>
        </w:rPr>
      </w:pPr>
    </w:p>
    <w:p w:rsidR="00152C08" w:rsidRPr="00B61196" w:rsidRDefault="00152C08" w:rsidP="00152C0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Спецификация</w:t>
      </w:r>
    </w:p>
    <w:p w:rsidR="00152C08" w:rsidRDefault="00152C08" w:rsidP="00152C08">
      <w:pPr>
        <w:rPr>
          <w:b/>
          <w:bCs/>
          <w:sz w:val="28"/>
        </w:rPr>
      </w:pPr>
    </w:p>
    <w:p w:rsidR="00152C08" w:rsidRDefault="00152C08" w:rsidP="00152C08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152C08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52C08" w:rsidRDefault="006711B2" w:rsidP="00152C08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152C08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152C08" w:rsidRDefault="00152C08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152C08" w:rsidRDefault="006711B2" w:rsidP="00152C08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152C08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93620" w:rsidRPr="00B61196">
        <w:rPr>
          <w:b/>
          <w:bCs/>
          <w:sz w:val="28"/>
        </w:rPr>
        <w:t>ЛИСТ УТВЕРЖДЕНИЯ</w:t>
      </w:r>
    </w:p>
    <w:p w:rsidR="00152C08" w:rsidRPr="00B61196" w:rsidRDefault="00152C08" w:rsidP="00152C08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152C08" w:rsidRDefault="00152C08" w:rsidP="00152C08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D93620">
        <w:rPr>
          <w:b/>
          <w:bCs/>
          <w:sz w:val="28"/>
        </w:rPr>
        <w:t>643.МРАГ.000</w:t>
      </w:r>
      <w:r w:rsidR="00B03AC3">
        <w:rPr>
          <w:b/>
          <w:bCs/>
          <w:sz w:val="28"/>
        </w:rPr>
        <w:t>51</w:t>
      </w:r>
      <w:r w:rsidR="00D93620"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152C08" w:rsidRDefault="00152C08" w:rsidP="00152C08">
      <w:pPr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jc w:val="center"/>
        <w:rPr>
          <w:b/>
          <w:bCs/>
          <w:sz w:val="32"/>
        </w:rPr>
      </w:pPr>
    </w:p>
    <w:p w:rsidR="00152C08" w:rsidRDefault="00152C08" w:rsidP="00152C08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="00152C08"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152C08" w:rsidRPr="00CB270B" w:rsidRDefault="00152C08" w:rsidP="009030F1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CB270B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152C08"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152C08" w:rsidRPr="00CB270B" w:rsidRDefault="00152C08" w:rsidP="009030F1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</w:t>
            </w:r>
            <w:r w:rsidR="00D93620">
              <w:rPr>
                <w:color w:val="000000"/>
                <w:sz w:val="28"/>
                <w:szCs w:val="28"/>
              </w:rPr>
              <w:t>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152C08" w:rsidRPr="00CB270B" w:rsidRDefault="00152C08" w:rsidP="009030F1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152C08" w:rsidTr="009030F1">
        <w:trPr>
          <w:trHeight w:val="513"/>
        </w:trPr>
        <w:tc>
          <w:tcPr>
            <w:tcW w:w="3425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152C08" w:rsidRDefault="00152C08" w:rsidP="009030F1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152C08" w:rsidRPr="001728F7" w:rsidRDefault="00D93620" w:rsidP="00D9362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="00152C08"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152C08" w:rsidRPr="001728F7" w:rsidRDefault="00D93620" w:rsidP="009030F1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 w:rsidR="00152C08">
              <w:rPr>
                <w:sz w:val="28"/>
                <w:szCs w:val="28"/>
              </w:rPr>
              <w:t xml:space="preserve">И.А. </w:t>
            </w:r>
            <w:proofErr w:type="spellStart"/>
            <w:r w:rsidR="00152C08">
              <w:rPr>
                <w:sz w:val="28"/>
                <w:szCs w:val="28"/>
              </w:rPr>
              <w:t>Комогорова</w:t>
            </w:r>
            <w:proofErr w:type="spellEnd"/>
          </w:p>
          <w:p w:rsidR="00152C08" w:rsidRDefault="00152C08" w:rsidP="009030F1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152C08" w:rsidRPr="0054374F" w:rsidRDefault="00152C08" w:rsidP="009030F1">
            <w:pPr>
              <w:rPr>
                <w:sz w:val="28"/>
                <w:szCs w:val="28"/>
              </w:rPr>
            </w:pPr>
          </w:p>
        </w:tc>
      </w:tr>
    </w:tbl>
    <w:p w:rsidR="00152C08" w:rsidRDefault="00152C08" w:rsidP="00152C08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2C08" w:rsidRPr="001728F7" w:rsidRDefault="00152C08" w:rsidP="00152C08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152C08" w:rsidRPr="001728F7" w:rsidRDefault="00152C08" w:rsidP="00152C08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2C08" w:rsidRDefault="00152C08" w:rsidP="00152C08">
      <w:pPr>
        <w:rPr>
          <w:b/>
          <w:bCs/>
          <w:sz w:val="32"/>
          <w:szCs w:val="32"/>
        </w:rPr>
        <w:sectPr w:rsidR="00152C08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D5D9F" w:rsidRDefault="009D5D9F">
      <w:pPr>
        <w:rPr>
          <w:b/>
          <w:bCs/>
          <w:sz w:val="32"/>
          <w:szCs w:val="32"/>
        </w:rPr>
      </w:pPr>
    </w:p>
    <w:p w:rsidR="009D5D9F" w:rsidRDefault="002A1C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 w:rsidR="00D93620">
        <w:rPr>
          <w:b/>
          <w:bCs/>
          <w:sz w:val="28"/>
          <w:szCs w:val="32"/>
        </w:rPr>
        <w:t>УТВЕРЖДЕН</w:t>
      </w:r>
    </w:p>
    <w:p w:rsidR="009D5D9F" w:rsidRDefault="002A1C3C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9D5D9F" w:rsidRPr="00B03AC3" w:rsidRDefault="002A1C3C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152C08" w:rsidRPr="00152C08">
        <w:rPr>
          <w:caps/>
          <w:sz w:val="28"/>
        </w:rPr>
        <w:t>643.МРАГ.000</w:t>
      </w:r>
      <w:r w:rsidR="00B03AC3">
        <w:rPr>
          <w:caps/>
          <w:sz w:val="28"/>
        </w:rPr>
        <w:t>51</w:t>
      </w:r>
      <w:r w:rsidR="00152C08" w:rsidRPr="00152C08">
        <w:rPr>
          <w:caps/>
          <w:sz w:val="28"/>
        </w:rPr>
        <w:t>-01</w:t>
      </w:r>
      <w:r w:rsidRPr="00B03AC3">
        <w:rPr>
          <w:caps/>
          <w:sz w:val="28"/>
        </w:rPr>
        <w:t>-</w:t>
      </w:r>
      <w:r>
        <w:rPr>
          <w:caps/>
          <w:sz w:val="28"/>
          <w:szCs w:val="28"/>
        </w:rPr>
        <w:t>лу</w:t>
      </w:r>
    </w:p>
    <w:p w:rsidR="009D5D9F" w:rsidRPr="00B03AC3" w:rsidRDefault="009D5D9F">
      <w:pPr>
        <w:rPr>
          <w:caps/>
          <w:sz w:val="28"/>
          <w:szCs w:val="28"/>
        </w:rPr>
      </w:pPr>
    </w:p>
    <w:p w:rsidR="009D5D9F" w:rsidRPr="00B03AC3" w:rsidRDefault="009D5D9F">
      <w:pPr>
        <w:rPr>
          <w:caps/>
          <w:sz w:val="28"/>
          <w:szCs w:val="28"/>
        </w:rPr>
      </w:pPr>
    </w:p>
    <w:p w:rsidR="009D5D9F" w:rsidRPr="00B03AC3" w:rsidRDefault="009D5D9F">
      <w:pPr>
        <w:rPr>
          <w:caps/>
          <w:sz w:val="28"/>
          <w:szCs w:val="28"/>
        </w:rPr>
      </w:pPr>
    </w:p>
    <w:p w:rsidR="009D5D9F" w:rsidRPr="00B03AC3" w:rsidRDefault="009D5D9F">
      <w:pPr>
        <w:rPr>
          <w:caps/>
          <w:sz w:val="28"/>
          <w:szCs w:val="28"/>
        </w:rPr>
      </w:pPr>
    </w:p>
    <w:p w:rsidR="009D5D9F" w:rsidRPr="00B03AC3" w:rsidRDefault="009D5D9F">
      <w:pPr>
        <w:rPr>
          <w:caps/>
          <w:sz w:val="28"/>
          <w:szCs w:val="28"/>
        </w:rPr>
      </w:pPr>
    </w:p>
    <w:p w:rsidR="009D5D9F" w:rsidRPr="00B03AC3" w:rsidRDefault="009D5D9F">
      <w:pPr>
        <w:rPr>
          <w:caps/>
          <w:sz w:val="28"/>
          <w:szCs w:val="28"/>
        </w:rPr>
      </w:pPr>
    </w:p>
    <w:p w:rsidR="009D5D9F" w:rsidRPr="00B03AC3" w:rsidRDefault="009D5D9F">
      <w:pPr>
        <w:rPr>
          <w:caps/>
          <w:sz w:val="28"/>
          <w:szCs w:val="28"/>
        </w:rPr>
      </w:pPr>
    </w:p>
    <w:p w:rsidR="009D5D9F" w:rsidRPr="00B03AC3" w:rsidRDefault="009D5D9F">
      <w:pPr>
        <w:rPr>
          <w:caps/>
          <w:sz w:val="28"/>
          <w:szCs w:val="28"/>
        </w:rPr>
      </w:pPr>
    </w:p>
    <w:p w:rsidR="009D5D9F" w:rsidRPr="00B03AC3" w:rsidRDefault="009D5D9F">
      <w:pPr>
        <w:rPr>
          <w:caps/>
          <w:sz w:val="28"/>
          <w:szCs w:val="28"/>
        </w:rPr>
      </w:pPr>
    </w:p>
    <w:p w:rsidR="009D5D9F" w:rsidRPr="00B03AC3" w:rsidRDefault="009D5D9F">
      <w:pPr>
        <w:rPr>
          <w:caps/>
          <w:sz w:val="28"/>
          <w:szCs w:val="28"/>
        </w:rPr>
      </w:pPr>
    </w:p>
    <w:p w:rsidR="009D5D9F" w:rsidRPr="00B03AC3" w:rsidRDefault="009D5D9F">
      <w:pPr>
        <w:rPr>
          <w:caps/>
          <w:sz w:val="28"/>
          <w:szCs w:val="28"/>
        </w:rPr>
      </w:pPr>
    </w:p>
    <w:p w:rsidR="009D5D9F" w:rsidRPr="00B03AC3" w:rsidRDefault="009D5D9F">
      <w:pPr>
        <w:rPr>
          <w:caps/>
          <w:sz w:val="28"/>
          <w:szCs w:val="28"/>
        </w:rPr>
      </w:pPr>
    </w:p>
    <w:p w:rsidR="009D5D9F" w:rsidRPr="00B03AC3" w:rsidRDefault="009D5D9F">
      <w:pPr>
        <w:rPr>
          <w:caps/>
          <w:sz w:val="28"/>
          <w:szCs w:val="28"/>
        </w:rPr>
      </w:pPr>
    </w:p>
    <w:p w:rsidR="009D5D9F" w:rsidRPr="00B03AC3" w:rsidRDefault="009D5D9F" w:rsidP="00D93620">
      <w:pPr>
        <w:jc w:val="center"/>
        <w:rPr>
          <w:b/>
          <w:caps/>
          <w:sz w:val="28"/>
          <w:szCs w:val="28"/>
        </w:rPr>
      </w:pPr>
    </w:p>
    <w:p w:rsidR="009D5D9F" w:rsidRPr="00B03AC3" w:rsidRDefault="009D5D9F">
      <w:pPr>
        <w:rPr>
          <w:caps/>
          <w:sz w:val="28"/>
          <w:szCs w:val="28"/>
        </w:rPr>
      </w:pPr>
    </w:p>
    <w:p w:rsidR="009D5D9F" w:rsidRPr="00B03AC3" w:rsidRDefault="00B03AC3">
      <w:pPr>
        <w:jc w:val="center"/>
        <w:rPr>
          <w:b/>
          <w:bCs/>
          <w:caps/>
          <w:sz w:val="28"/>
          <w:szCs w:val="28"/>
        </w:rPr>
      </w:pPr>
      <w:r w:rsidRPr="00B03AC3">
        <w:rPr>
          <w:b/>
          <w:sz w:val="28"/>
          <w:szCs w:val="28"/>
          <w:lang w:val="en-US"/>
        </w:rPr>
        <w:t>BPF</w:t>
      </w:r>
      <w:r w:rsidRPr="00B03AC3">
        <w:rPr>
          <w:b/>
          <w:sz w:val="28"/>
          <w:szCs w:val="28"/>
        </w:rPr>
        <w:t>_</w:t>
      </w:r>
      <w:r w:rsidRPr="00B03AC3">
        <w:rPr>
          <w:b/>
          <w:sz w:val="28"/>
          <w:szCs w:val="28"/>
          <w:lang w:val="en-US"/>
        </w:rPr>
        <w:t>PROG</w:t>
      </w:r>
      <w:r w:rsidRPr="00B03AC3">
        <w:rPr>
          <w:b/>
          <w:sz w:val="28"/>
          <w:szCs w:val="28"/>
        </w:rPr>
        <w:t>_</w:t>
      </w:r>
      <w:r w:rsidRPr="00B03AC3">
        <w:rPr>
          <w:b/>
          <w:sz w:val="28"/>
          <w:szCs w:val="28"/>
          <w:lang w:val="en-US"/>
        </w:rPr>
        <w:t>TYPE</w:t>
      </w:r>
      <w:r w:rsidRPr="00B03AC3">
        <w:rPr>
          <w:b/>
          <w:sz w:val="28"/>
          <w:szCs w:val="28"/>
        </w:rPr>
        <w:t>_</w:t>
      </w:r>
      <w:r w:rsidRPr="00B03AC3">
        <w:rPr>
          <w:b/>
          <w:sz w:val="28"/>
          <w:szCs w:val="28"/>
          <w:lang w:val="en-US"/>
        </w:rPr>
        <w:t>SK</w:t>
      </w:r>
      <w:r w:rsidRPr="00B03AC3">
        <w:rPr>
          <w:b/>
          <w:sz w:val="28"/>
          <w:szCs w:val="28"/>
        </w:rPr>
        <w:t>_</w:t>
      </w:r>
      <w:r w:rsidRPr="00B03AC3">
        <w:rPr>
          <w:b/>
          <w:sz w:val="28"/>
          <w:szCs w:val="28"/>
          <w:lang w:val="en-US"/>
        </w:rPr>
        <w:t>MSG</w:t>
      </w:r>
    </w:p>
    <w:p w:rsidR="009D5D9F" w:rsidRPr="00B03AC3" w:rsidRDefault="009D5D9F">
      <w:pPr>
        <w:jc w:val="center"/>
        <w:rPr>
          <w:caps/>
          <w:sz w:val="28"/>
          <w:szCs w:val="28"/>
        </w:rPr>
      </w:pPr>
    </w:p>
    <w:p w:rsidR="009D5D9F" w:rsidRPr="00B03AC3" w:rsidRDefault="009D5D9F">
      <w:pPr>
        <w:jc w:val="center"/>
        <w:rPr>
          <w:caps/>
          <w:sz w:val="28"/>
          <w:szCs w:val="28"/>
        </w:rPr>
      </w:pPr>
    </w:p>
    <w:p w:rsidR="009D5D9F" w:rsidRPr="00B03AC3" w:rsidRDefault="00152C08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Подп. 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2A1C3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D5D9F" w:rsidRDefault="006711B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A1C3C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bookmarkStart w:id="3" w:name="_GoBack"/>
                        <w:bookmarkEnd w:id="3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>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9D5D9F" w:rsidRDefault="002A1C3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9D5D9F" w:rsidRDefault="006711B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A1C3C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1C3C" w:rsidRPr="00152C08">
        <w:rPr>
          <w:b/>
          <w:bCs/>
          <w:sz w:val="28"/>
          <w:szCs w:val="28"/>
        </w:rPr>
        <w:t>Спецификация</w:t>
      </w:r>
    </w:p>
    <w:p w:rsidR="009D5D9F" w:rsidRPr="00B03AC3" w:rsidRDefault="009D5D9F">
      <w:pPr>
        <w:jc w:val="center"/>
        <w:rPr>
          <w:sz w:val="28"/>
          <w:szCs w:val="28"/>
        </w:rPr>
      </w:pPr>
    </w:p>
    <w:p w:rsidR="009D5D9F" w:rsidRDefault="00D93620">
      <w:pPr>
        <w:jc w:val="center"/>
        <w:rPr>
          <w:sz w:val="28"/>
          <w:szCs w:val="28"/>
        </w:rPr>
        <w:sectPr w:rsidR="009D5D9F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0D6A39" wp14:editId="53B0CA39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3620" w:rsidRPr="001728F7" w:rsidRDefault="00D93620" w:rsidP="00D9362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2E0D6A39" id="_x0000_s1057" type="#_x0000_t202" style="position:absolute;left:0;text-align:left;margin-left:423.25pt;margin-top:302.1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D93620" w:rsidRPr="001728F7" w:rsidRDefault="00D93620" w:rsidP="00D9362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52C08" w:rsidRPr="00152C08">
        <w:rPr>
          <w:b/>
          <w:bCs/>
          <w:caps/>
          <w:sz w:val="28"/>
          <w:szCs w:val="28"/>
        </w:rPr>
        <w:t>643.МРАГ.000</w:t>
      </w:r>
      <w:r w:rsidR="00B03AC3">
        <w:rPr>
          <w:b/>
          <w:bCs/>
          <w:caps/>
          <w:sz w:val="28"/>
          <w:szCs w:val="28"/>
        </w:rPr>
        <w:t>51</w:t>
      </w:r>
      <w:r w:rsidR="00152C08" w:rsidRPr="00152C08">
        <w:rPr>
          <w:b/>
          <w:bCs/>
          <w:caps/>
          <w:sz w:val="28"/>
          <w:szCs w:val="28"/>
        </w:rPr>
        <w:t>-01</w:t>
      </w: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701"/>
      </w:tblGrid>
      <w:tr w:rsidR="009D5D9F" w:rsidTr="00A9176E">
        <w:trPr>
          <w:trHeight w:hRule="exact" w:val="56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Pr="00A9176E" w:rsidRDefault="002A1C3C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Документация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9D5D9F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B03AC3">
            <w:pPr>
              <w:pStyle w:val="3"/>
              <w:jc w:val="left"/>
              <w:rPr>
                <w:b w:val="0"/>
                <w:sz w:val="28"/>
              </w:rPr>
            </w:pPr>
            <w:r>
              <w:rPr>
                <w:b w:val="0"/>
                <w:bCs w:val="0"/>
                <w:caps/>
                <w:sz w:val="28"/>
              </w:rPr>
              <w:fldChar w:fldCharType="begin"/>
            </w:r>
            <w:r>
              <w:rPr>
                <w:b w:val="0"/>
                <w:bCs w:val="0"/>
                <w:caps/>
                <w:sz w:val="28"/>
              </w:rPr>
              <w:instrText xml:space="preserve"> REF </w:instrText>
            </w:r>
            <w:r>
              <w:rPr>
                <w:b w:val="0"/>
                <w:bCs w:val="0"/>
                <w:i/>
                <w:iCs/>
                <w:sz w:val="28"/>
              </w:rPr>
              <w:instrText>ДецНомер</w:instrText>
            </w:r>
            <w:r>
              <w:rPr>
                <w:b w:val="0"/>
                <w:bCs w:val="0"/>
                <w:caps/>
                <w:sz w:val="28"/>
              </w:rPr>
              <w:instrText xml:space="preserve">  \* MERGEFORMAT </w:instrText>
            </w:r>
            <w:r>
              <w:rPr>
                <w:b w:val="0"/>
                <w:bCs w:val="0"/>
                <w:caps/>
                <w:sz w:val="28"/>
              </w:rPr>
              <w:fldChar w:fldCharType="separate"/>
            </w:r>
            <w:r>
              <w:rPr>
                <w:b w:val="0"/>
                <w:bCs w:val="0"/>
                <w:sz w:val="28"/>
              </w:rPr>
              <w:t>643.МРАГ.000</w:t>
            </w:r>
            <w:r w:rsidR="00B03AC3">
              <w:rPr>
                <w:b w:val="0"/>
                <w:bCs w:val="0"/>
                <w:sz w:val="28"/>
              </w:rPr>
              <w:t>51</w:t>
            </w:r>
            <w:r>
              <w:rPr>
                <w:b w:val="0"/>
                <w:bCs w:val="0"/>
                <w:sz w:val="28"/>
              </w:rPr>
              <w:t>-01</w:t>
            </w:r>
            <w:r>
              <w:rPr>
                <w:b w:val="0"/>
                <w:bCs w:val="0"/>
                <w:caps/>
                <w:sz w:val="28"/>
              </w:rPr>
              <w:fldChar w:fldCharType="end"/>
            </w:r>
            <w:r>
              <w:rPr>
                <w:b w:val="0"/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Спецификация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B03AC3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B03AC3">
              <w:rPr>
                <w:sz w:val="28"/>
              </w:rPr>
              <w:t>51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pStyle w:val="2"/>
              <w:tabs>
                <w:tab w:val="clear" w:pos="5727"/>
              </w:tabs>
              <w:jc w:val="left"/>
            </w:pPr>
            <w: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B03AC3">
            <w:pPr>
              <w:rPr>
                <w:sz w:val="28"/>
              </w:rPr>
            </w:pPr>
            <w:r w:rsidRPr="00247B05">
              <w:rPr>
                <w:sz w:val="28"/>
              </w:rPr>
              <w:t>643.МРАГ.000</w:t>
            </w:r>
            <w:r w:rsidR="00B03AC3">
              <w:rPr>
                <w:sz w:val="28"/>
              </w:rPr>
              <w:t>51</w:t>
            </w:r>
            <w:r w:rsidRPr="00247B05">
              <w:rPr>
                <w:sz w:val="28"/>
              </w:rPr>
              <w:t>-01</w:t>
            </w:r>
            <w:r>
              <w:rPr>
                <w:sz w:val="28"/>
              </w:rPr>
              <w:t xml:space="preserve"> 12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Текст программы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247B05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247B05" w:rsidRDefault="00247B05" w:rsidP="00247B05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B03AC3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B03AC3">
              <w:rPr>
                <w:sz w:val="28"/>
              </w:rPr>
              <w:t>51</w:t>
            </w:r>
            <w:r>
              <w:rPr>
                <w:sz w:val="28"/>
              </w:rPr>
              <w:t>-01 20 01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B03AC3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B03AC3">
              <w:rPr>
                <w:sz w:val="28"/>
              </w:rPr>
              <w:t>51</w:t>
            </w:r>
            <w:r>
              <w:rPr>
                <w:sz w:val="28"/>
              </w:rPr>
              <w:t>-01 20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Ведомость эксплуатационных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документов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B03AC3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B03AC3">
              <w:rPr>
                <w:sz w:val="28"/>
              </w:rPr>
              <w:t>51</w:t>
            </w:r>
            <w:r>
              <w:rPr>
                <w:sz w:val="28"/>
              </w:rPr>
              <w:t>-01 30 01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Pr="00247B05" w:rsidRDefault="00FB13E6" w:rsidP="002C2412">
            <w:pPr>
              <w:pStyle w:val="3"/>
              <w:jc w:val="left"/>
              <w:rPr>
                <w:b w:val="0"/>
                <w:bCs w:val="0"/>
                <w:sz w:val="28"/>
              </w:rPr>
            </w:pPr>
            <w:r w:rsidRPr="00247B05">
              <w:rPr>
                <w:b w:val="0"/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B03AC3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B03AC3">
              <w:rPr>
                <w:sz w:val="28"/>
              </w:rPr>
              <w:t>51</w:t>
            </w:r>
            <w:r>
              <w:rPr>
                <w:sz w:val="28"/>
              </w:rPr>
              <w:t>-01 30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Формуляр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B03AC3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B03AC3">
              <w:rPr>
                <w:sz w:val="28"/>
              </w:rPr>
              <w:t>51</w:t>
            </w:r>
            <w:r>
              <w:rPr>
                <w:sz w:val="28"/>
              </w:rPr>
              <w:t>-01 33 01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B03AC3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B03AC3">
              <w:rPr>
                <w:sz w:val="28"/>
              </w:rPr>
              <w:t>51</w:t>
            </w:r>
            <w:r>
              <w:rPr>
                <w:sz w:val="28"/>
              </w:rPr>
              <w:t>-01 33 01-ЛУ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Руководство программиста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2C2412">
            <w:pPr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B03AC3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B03AC3">
              <w:rPr>
                <w:sz w:val="28"/>
              </w:rPr>
              <w:t>51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2C2412" w:rsidP="002C2412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  <w:tr w:rsidR="00FB13E6" w:rsidTr="00A9176E">
        <w:trPr>
          <w:trHeight w:hRule="exact" w:val="397"/>
        </w:trPr>
        <w:tc>
          <w:tcPr>
            <w:tcW w:w="46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B13E6" w:rsidRDefault="00FB13E6" w:rsidP="00FB13E6">
            <w:pPr>
              <w:jc w:val="center"/>
              <w:rPr>
                <w:sz w:val="28"/>
              </w:rPr>
            </w:pPr>
          </w:p>
        </w:tc>
      </w:tr>
    </w:tbl>
    <w:p w:rsidR="002C2412" w:rsidRDefault="002C2412">
      <w:pPr>
        <w:sectPr w:rsidR="002C2412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50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56"/>
        <w:gridCol w:w="3969"/>
        <w:gridCol w:w="1697"/>
      </w:tblGrid>
      <w:tr w:rsidR="002C2412" w:rsidTr="00A9176E">
        <w:trPr>
          <w:trHeight w:hRule="exact" w:val="56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lastRenderedPageBreak/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pStyle w:val="2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C2412" w:rsidRPr="0051374F" w:rsidRDefault="002C2412" w:rsidP="001138A8">
            <w:pPr>
              <w:jc w:val="center"/>
              <w:rPr>
                <w:b/>
                <w:bCs/>
                <w:sz w:val="26"/>
                <w:szCs w:val="26"/>
              </w:rPr>
            </w:pPr>
            <w:r w:rsidRPr="0051374F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C2412" w:rsidTr="00A9176E">
        <w:trPr>
          <w:trHeight w:hRule="exact" w:val="397"/>
        </w:trPr>
        <w:tc>
          <w:tcPr>
            <w:tcW w:w="465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rPr>
                <w:sz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2C2412" w:rsidRDefault="002C2412" w:rsidP="001138A8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B03AC3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B03AC3">
              <w:rPr>
                <w:sz w:val="28"/>
              </w:rPr>
              <w:t>51</w:t>
            </w:r>
            <w:r>
              <w:rPr>
                <w:sz w:val="28"/>
              </w:rPr>
              <w:t>-01 51</w:t>
            </w:r>
            <w:r w:rsidRPr="002C2412">
              <w:rPr>
                <w:sz w:val="28"/>
              </w:rPr>
              <w:t xml:space="preserve"> 01</w:t>
            </w:r>
            <w:r>
              <w:rPr>
                <w:sz w:val="28"/>
              </w:rPr>
              <w:t>-ЛУ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Программа и методика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испытаний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Лист утверждения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A9176E" w:rsidP="00A9176E">
            <w:pPr>
              <w:jc w:val="center"/>
              <w:rPr>
                <w:b/>
                <w:sz w:val="28"/>
                <w:u w:val="single"/>
              </w:rPr>
            </w:pPr>
            <w:r w:rsidRPr="00A9176E">
              <w:rPr>
                <w:b/>
                <w:sz w:val="28"/>
                <w:u w:val="single"/>
              </w:rPr>
              <w:t>Компоненты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B03AC3">
            <w:pPr>
              <w:rPr>
                <w:sz w:val="28"/>
              </w:rPr>
            </w:pPr>
            <w:r>
              <w:rPr>
                <w:sz w:val="28"/>
              </w:rPr>
              <w:t>643.МРАГ.000</w:t>
            </w:r>
            <w:r w:rsidR="00B03AC3">
              <w:rPr>
                <w:sz w:val="28"/>
              </w:rPr>
              <w:t>51</w:t>
            </w:r>
            <w:r>
              <w:rPr>
                <w:sz w:val="28"/>
              </w:rPr>
              <w:t>-01 12 01</w:t>
            </w: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A9176E" w:rsidRDefault="00B03AC3" w:rsidP="00A9176E">
            <w:pPr>
              <w:pStyle w:val="2"/>
              <w:tabs>
                <w:tab w:val="clear" w:pos="5727"/>
              </w:tabs>
              <w:jc w:val="left"/>
              <w:rPr>
                <w:lang w:val="en-US"/>
              </w:rPr>
            </w:pPr>
            <w:r w:rsidRPr="00B03AC3">
              <w:rPr>
                <w:lang w:val="en-US"/>
              </w:rPr>
              <w:t>BPF_PROG_TYPE_SK_MSG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  <w:r>
              <w:rPr>
                <w:sz w:val="28"/>
              </w:rPr>
              <w:t>На носителе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bCs/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B03AC3" w:rsidP="00A9176E">
            <w:pPr>
              <w:rPr>
                <w:sz w:val="28"/>
              </w:rPr>
            </w:pPr>
            <w:r w:rsidRPr="00A9176E">
              <w:rPr>
                <w:sz w:val="28"/>
              </w:rPr>
              <w:t>Текст программы</w:t>
            </w: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51374F" w:rsidRDefault="002E2A6B" w:rsidP="002E2A6B">
            <w:pPr>
              <w:rPr>
                <w:sz w:val="28"/>
                <w:lang w:val="en-US"/>
              </w:rPr>
            </w:pPr>
            <w:r>
              <w:rPr>
                <w:sz w:val="28"/>
              </w:rPr>
              <w:t>данных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E2A6B" w:rsidRDefault="002E2A6B" w:rsidP="002E2A6B">
            <w:pPr>
              <w:rPr>
                <w:sz w:val="28"/>
              </w:rPr>
            </w:pPr>
            <w:r>
              <w:rPr>
                <w:sz w:val="28"/>
                <w:lang w:val="en-US"/>
              </w:rPr>
              <w:t>CD-R</w:t>
            </w: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Pr="00247B05" w:rsidRDefault="00A9176E" w:rsidP="00A9176E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  <w:tr w:rsidR="00A9176E" w:rsidTr="00A9176E">
        <w:trPr>
          <w:trHeight w:hRule="exact" w:val="397"/>
        </w:trPr>
        <w:tc>
          <w:tcPr>
            <w:tcW w:w="465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rPr>
                <w:sz w:val="28"/>
              </w:rPr>
            </w:pPr>
          </w:p>
        </w:tc>
        <w:tc>
          <w:tcPr>
            <w:tcW w:w="396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  <w:tc>
          <w:tcPr>
            <w:tcW w:w="169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A9176E" w:rsidRDefault="00A9176E" w:rsidP="00A9176E">
            <w:pPr>
              <w:jc w:val="center"/>
              <w:rPr>
                <w:sz w:val="28"/>
              </w:rPr>
            </w:pPr>
          </w:p>
        </w:tc>
      </w:tr>
    </w:tbl>
    <w:p w:rsidR="00DC2B18" w:rsidRDefault="00DC2B18">
      <w:pPr>
        <w:sectPr w:rsidR="00DC2B1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5D9F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Pr="0051374F" w:rsidRDefault="002A1C3C">
            <w:pPr>
              <w:pStyle w:val="4"/>
              <w:rPr>
                <w:caps w:val="0"/>
              </w:rPr>
            </w:pPr>
            <w:r w:rsidRPr="0051374F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D5D9F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Всего</w:t>
            </w:r>
          </w:p>
          <w:p w:rsidR="009D5D9F" w:rsidRDefault="002A1C3C">
            <w:pPr>
              <w:jc w:val="center"/>
            </w:pPr>
            <w:r>
              <w:t>листов</w:t>
            </w:r>
          </w:p>
          <w:p w:rsidR="009D5D9F" w:rsidRDefault="002A1C3C">
            <w:pPr>
              <w:jc w:val="center"/>
            </w:pPr>
            <w:r>
              <w:t>(страниц)</w:t>
            </w:r>
          </w:p>
          <w:p w:rsidR="009D5D9F" w:rsidRDefault="002A1C3C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>в докум</w:t>
            </w:r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№</w:t>
            </w:r>
          </w:p>
          <w:p w:rsidR="009D5D9F" w:rsidRDefault="002A1C3C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Входящий</w:t>
            </w:r>
          </w:p>
          <w:p w:rsidR="009D5D9F" w:rsidRDefault="002A1C3C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5D9F" w:rsidRDefault="002A1C3C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5D9F" w:rsidRDefault="002A1C3C">
            <w:pPr>
              <w:jc w:val="center"/>
            </w:pPr>
            <w:r>
              <w:t>документа</w:t>
            </w:r>
          </w:p>
          <w:p w:rsidR="009D5D9F" w:rsidRDefault="002A1C3C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Дата</w:t>
            </w:r>
          </w:p>
        </w:tc>
      </w:tr>
      <w:tr w:rsidR="009D5D9F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Изм</w:t>
            </w:r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изменен</w:t>
            </w:r>
          </w:p>
          <w:p w:rsidR="009D5D9F" w:rsidRDefault="002A1C3C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заме</w:t>
            </w:r>
          </w:p>
          <w:p w:rsidR="009D5D9F" w:rsidRDefault="002A1C3C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5D9F" w:rsidRDefault="002A1C3C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5D9F" w:rsidRDefault="002A1C3C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5D9F" w:rsidRDefault="009D5D9F"/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  <w:bookmarkStart w:id="2" w:name="_GoBack"/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  <w:bookmarkEnd w:id="2"/>
      <w:tr w:rsidR="009D5D9F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5D9F" w:rsidRDefault="009D5D9F">
            <w:pPr>
              <w:jc w:val="center"/>
            </w:pPr>
          </w:p>
        </w:tc>
      </w:tr>
    </w:tbl>
    <w:p w:rsidR="00152C08" w:rsidRDefault="00152C08">
      <w:pPr>
        <w:rPr>
          <w:sz w:val="2"/>
          <w:szCs w:val="2"/>
        </w:rPr>
      </w:pPr>
    </w:p>
    <w:sectPr w:rsidR="00152C08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0DA9" w:rsidRDefault="00A30DA9">
      <w:r>
        <w:separator/>
      </w:r>
    </w:p>
  </w:endnote>
  <w:endnote w:type="continuationSeparator" w:id="0">
    <w:p w:rsidR="00A30DA9" w:rsidRDefault="00A30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52C08" w:rsidRDefault="00152C0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147979" w:rsidRDefault="00152C08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1728F7" w:rsidRDefault="00152C08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152C08" w:rsidRPr="006B448D" w:rsidRDefault="00152C08" w:rsidP="00BB31F5">
    <w:pPr>
      <w:pStyle w:val="a6"/>
      <w:jc w:val="center"/>
    </w:pPr>
  </w:p>
  <w:p w:rsidR="00152C08" w:rsidRDefault="00152C08" w:rsidP="00BB31F5">
    <w:pPr>
      <w:pStyle w:val="a6"/>
      <w:rPr>
        <w:b/>
        <w:bCs/>
        <w:sz w:val="28"/>
        <w:szCs w:val="28"/>
      </w:rPr>
    </w:pPr>
  </w:p>
  <w:p w:rsidR="00152C08" w:rsidRDefault="00152C08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Pr="00DC2B18" w:rsidRDefault="00152C08" w:rsidP="006B448D">
    <w:pPr>
      <w:jc w:val="center"/>
      <w:rPr>
        <w:sz w:val="28"/>
      </w:rPr>
    </w:pPr>
    <w:r w:rsidRPr="00DC2B18">
      <w:rPr>
        <w:sz w:val="28"/>
      </w:rPr>
      <w:t>2026</w:t>
    </w:r>
  </w:p>
  <w:p w:rsidR="00152C08" w:rsidRPr="00DC2B18" w:rsidRDefault="00152C08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152C08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152C08" w:rsidRPr="00DC2B18" w:rsidRDefault="00152C08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152C08" w:rsidRPr="00DC2B18" w:rsidRDefault="00152C08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C75DE0" w:rsidRDefault="002A1C3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="00C75DE0"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B03AC3">
      <w:rPr>
        <w:noProof/>
        <w:sz w:val="28"/>
        <w:szCs w:val="28"/>
      </w:rPr>
      <w:instrText>5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B03AC3">
      <w:rPr>
        <w:noProof/>
        <w:sz w:val="28"/>
        <w:szCs w:val="28"/>
      </w:rPr>
      <w:t>4</w:t>
    </w:r>
    <w:r w:rsidRPr="00C75DE0">
      <w:rPr>
        <w:sz w:val="28"/>
        <w:szCs w:val="28"/>
      </w:rPr>
      <w:fldChar w:fldCharType="end"/>
    </w: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D93620" w:rsidRDefault="00D93620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9D5D9F" w:rsidRDefault="009D5D9F">
    <w:pPr>
      <w:pStyle w:val="a6"/>
      <w:jc w:val="center"/>
      <w:rPr>
        <w:b/>
        <w:bCs/>
        <w:sz w:val="28"/>
        <w:szCs w:val="28"/>
      </w:rPr>
    </w:pPr>
  </w:p>
  <w:p w:rsidR="00C75DE0" w:rsidRDefault="00C75DE0" w:rsidP="00C75DE0">
    <w:pPr>
      <w:jc w:val="center"/>
      <w:rPr>
        <w:sz w:val="28"/>
      </w:rPr>
    </w:pPr>
    <w:r>
      <w:rPr>
        <w:sz w:val="28"/>
      </w:rPr>
      <w:t>2026</w:t>
    </w:r>
  </w:p>
  <w:p w:rsidR="00C75DE0" w:rsidRDefault="00C75DE0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C75DE0" w:rsidRPr="00147979" w:rsidRDefault="00C75DE0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C75DE0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C75DE0" w:rsidRPr="001728F7" w:rsidRDefault="00C75DE0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C75DE0" w:rsidRPr="006B448D" w:rsidRDefault="00C75DE0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0DA9" w:rsidRDefault="00A30DA9">
      <w:r>
        <w:separator/>
      </w:r>
    </w:p>
  </w:footnote>
  <w:footnote w:type="continuationSeparator" w:id="0">
    <w:p w:rsidR="00A30DA9" w:rsidRDefault="00A30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C08" w:rsidRDefault="00152C08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Default="009D5D9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B03AC3">
      <w:rPr>
        <w:rStyle w:val="a5"/>
        <w:bCs/>
        <w:noProof/>
      </w:rPr>
      <w:t>3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  <w:sz w:val="32"/>
        <w:szCs w:val="32"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B03AC3">
      <w:rPr>
        <w:bCs/>
      </w:rPr>
      <w:t>51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D9F" w:rsidRPr="00DC2B18" w:rsidRDefault="002A1C3C">
    <w:pPr>
      <w:pStyle w:val="a3"/>
      <w:framePr w:wrap="auto" w:vAnchor="text" w:hAnchor="page" w:x="6151" w:y="-6"/>
      <w:rPr>
        <w:rStyle w:val="a5"/>
        <w:bCs/>
      </w:rPr>
    </w:pPr>
    <w:r w:rsidRPr="00DC2B18">
      <w:rPr>
        <w:rStyle w:val="a5"/>
        <w:bCs/>
      </w:rPr>
      <w:fldChar w:fldCharType="begin"/>
    </w:r>
    <w:r w:rsidRPr="00DC2B18">
      <w:rPr>
        <w:rStyle w:val="a5"/>
        <w:bCs/>
      </w:rPr>
      <w:instrText xml:space="preserve">PAGE  </w:instrText>
    </w:r>
    <w:r w:rsidRPr="00DC2B18">
      <w:rPr>
        <w:rStyle w:val="a5"/>
        <w:bCs/>
      </w:rPr>
      <w:fldChar w:fldCharType="separate"/>
    </w:r>
    <w:r w:rsidR="00B03AC3">
      <w:rPr>
        <w:rStyle w:val="a5"/>
        <w:bCs/>
        <w:noProof/>
      </w:rPr>
      <w:t>4</w:t>
    </w:r>
    <w:r w:rsidRPr="00DC2B18">
      <w:rPr>
        <w:rStyle w:val="a5"/>
        <w:bCs/>
      </w:rPr>
      <w:fldChar w:fldCharType="end"/>
    </w:r>
  </w:p>
  <w:p w:rsidR="009D5D9F" w:rsidRPr="00DC2B18" w:rsidRDefault="009D5D9F">
    <w:pPr>
      <w:pStyle w:val="a3"/>
    </w:pPr>
  </w:p>
  <w:p w:rsidR="009D5D9F" w:rsidRPr="00DC2B18" w:rsidRDefault="00C75DE0">
    <w:pPr>
      <w:pStyle w:val="a3"/>
      <w:jc w:val="center"/>
      <w:rPr>
        <w:bCs/>
      </w:rPr>
    </w:pPr>
    <w:r w:rsidRPr="00DC2B18">
      <w:rPr>
        <w:bCs/>
        <w:caps/>
      </w:rPr>
      <w:fldChar w:fldCharType="begin"/>
    </w:r>
    <w:r w:rsidRPr="00DC2B18">
      <w:rPr>
        <w:bCs/>
        <w:caps/>
      </w:rPr>
      <w:instrText xml:space="preserve"> REF </w:instrText>
    </w:r>
    <w:r w:rsidRPr="00DC2B18">
      <w:rPr>
        <w:bCs/>
        <w:i/>
        <w:iCs/>
      </w:rPr>
      <w:instrText>ДецНомер</w:instrText>
    </w:r>
    <w:r w:rsidRPr="00DC2B18">
      <w:rPr>
        <w:bCs/>
        <w:caps/>
      </w:rPr>
      <w:instrText xml:space="preserve">  \* MERGEFORMAT </w:instrText>
    </w:r>
    <w:r w:rsidRPr="00DC2B18">
      <w:rPr>
        <w:bCs/>
        <w:caps/>
      </w:rPr>
      <w:fldChar w:fldCharType="separate"/>
    </w:r>
    <w:r w:rsidRPr="00DC2B18">
      <w:rPr>
        <w:bCs/>
      </w:rPr>
      <w:t>643.МРАГ.000</w:t>
    </w:r>
    <w:r w:rsidR="00B03AC3">
      <w:rPr>
        <w:bCs/>
      </w:rPr>
      <w:t>51</w:t>
    </w:r>
    <w:r w:rsidRPr="00DC2B18">
      <w:rPr>
        <w:bCs/>
      </w:rPr>
      <w:t>-01</w:t>
    </w:r>
    <w:r w:rsidRPr="00DC2B18">
      <w:rPr>
        <w:bCs/>
        <w:cap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C08"/>
    <w:rsid w:val="00013EE4"/>
    <w:rsid w:val="00152C08"/>
    <w:rsid w:val="00203E07"/>
    <w:rsid w:val="00247B05"/>
    <w:rsid w:val="002A1C3C"/>
    <w:rsid w:val="002C2412"/>
    <w:rsid w:val="002E2A6B"/>
    <w:rsid w:val="0051374F"/>
    <w:rsid w:val="006711B2"/>
    <w:rsid w:val="0068000C"/>
    <w:rsid w:val="00770E24"/>
    <w:rsid w:val="007B4CB8"/>
    <w:rsid w:val="00885253"/>
    <w:rsid w:val="009D5D9F"/>
    <w:rsid w:val="00A222D0"/>
    <w:rsid w:val="00A30DA9"/>
    <w:rsid w:val="00A9176E"/>
    <w:rsid w:val="00AC30AF"/>
    <w:rsid w:val="00B03AC3"/>
    <w:rsid w:val="00B4535F"/>
    <w:rsid w:val="00C75DE0"/>
    <w:rsid w:val="00D722A2"/>
    <w:rsid w:val="00D93620"/>
    <w:rsid w:val="00DC2B18"/>
    <w:rsid w:val="00DD63BA"/>
    <w:rsid w:val="00FB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5C410E9C"/>
  <w15:chartTrackingRefBased/>
  <w15:docId w15:val="{0BC6C877-0C8B-4F0F-BFF7-61F42BDC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DE0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10">
    <w:name w:val="Заголовок 1 Знак"/>
    <w:link w:val="1"/>
    <w:rsid w:val="00152C08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152C08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152C08"/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DC2B18"/>
    <w:rPr>
      <w:sz w:val="28"/>
      <w:szCs w:val="28"/>
    </w:rPr>
  </w:style>
  <w:style w:type="character" w:customStyle="1" w:styleId="30">
    <w:name w:val="Заголовок 3 Знак"/>
    <w:basedOn w:val="a0"/>
    <w:link w:val="3"/>
    <w:rsid w:val="00DC2B18"/>
    <w:rPr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10500.26869.rartemp\00%20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7D555-FEBB-4345-9A67-961E597A5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Спецификация.dot</Template>
  <TotalTime>81</TotalTime>
  <Pages>5</Pages>
  <Words>153</Words>
  <Characters>2214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2026-03-30T13:25:00Z</dcterms:created>
  <dcterms:modified xsi:type="dcterms:W3CDTF">2026-04-06T10:28:00Z</dcterms:modified>
</cp:coreProperties>
</file>