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4C5" w:rsidRDefault="009464C5" w:rsidP="009464C5">
      <w:pPr>
        <w:pStyle w:val="1"/>
      </w:pPr>
    </w:p>
    <w:p w:rsidR="009464C5" w:rsidRDefault="009464C5" w:rsidP="009464C5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9464C5" w:rsidTr="003D670C">
        <w:tc>
          <w:tcPr>
            <w:tcW w:w="4535" w:type="dxa"/>
          </w:tcPr>
          <w:p w:rsidR="009464C5" w:rsidRPr="001728F7" w:rsidRDefault="009464C5" w:rsidP="002825CE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9464C5" w:rsidRPr="001728F7" w:rsidRDefault="009464C5" w:rsidP="002825CE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9464C5" w:rsidRPr="00771E9A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9464C5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9464C5" w:rsidRPr="00CB270B" w:rsidRDefault="009464C5" w:rsidP="002825CE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9464C5" w:rsidRPr="00771E9A" w:rsidRDefault="009464C5" w:rsidP="002825CE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9464C5" w:rsidRPr="001728F7" w:rsidRDefault="009464C5" w:rsidP="002825CE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Default="003D670C" w:rsidP="003D670C">
      <w:pPr>
        <w:jc w:val="center"/>
        <w:rPr>
          <w:b/>
          <w:bCs/>
          <w:sz w:val="28"/>
        </w:rPr>
      </w:pPr>
    </w:p>
    <w:p w:rsidR="003D670C" w:rsidRPr="0068000C" w:rsidRDefault="003D670C" w:rsidP="003D670C">
      <w:pPr>
        <w:jc w:val="center"/>
        <w:rPr>
          <w:b/>
          <w:bCs/>
        </w:rPr>
      </w:pPr>
    </w:p>
    <w:p w:rsidR="003D670C" w:rsidRDefault="003D670C" w:rsidP="003D670C">
      <w:pPr>
        <w:jc w:val="center"/>
      </w:pPr>
    </w:p>
    <w:p w:rsidR="003D670C" w:rsidRDefault="003D670C" w:rsidP="003D670C">
      <w:pPr>
        <w:jc w:val="center"/>
      </w:pPr>
    </w:p>
    <w:p w:rsidR="003D670C" w:rsidRPr="00D93620" w:rsidRDefault="003D670C" w:rsidP="003D670C">
      <w:pPr>
        <w:jc w:val="center"/>
        <w:rPr>
          <w:b/>
          <w:sz w:val="28"/>
          <w:szCs w:val="28"/>
        </w:rPr>
      </w:pPr>
    </w:p>
    <w:p w:rsidR="003D670C" w:rsidRPr="00D722A2" w:rsidRDefault="003D670C" w:rsidP="003D670C">
      <w:pPr>
        <w:jc w:val="center"/>
        <w:rPr>
          <w:sz w:val="28"/>
          <w:szCs w:val="28"/>
        </w:rPr>
      </w:pPr>
    </w:p>
    <w:p w:rsidR="009464C5" w:rsidRPr="009464C5" w:rsidRDefault="00EE237C" w:rsidP="003D670C">
      <w:pPr>
        <w:jc w:val="center"/>
        <w:rPr>
          <w:b/>
          <w:bCs/>
          <w:caps/>
          <w:sz w:val="28"/>
          <w:szCs w:val="28"/>
        </w:rPr>
      </w:pPr>
      <w:r w:rsidRPr="00EE237C">
        <w:rPr>
          <w:b/>
          <w:sz w:val="28"/>
          <w:szCs w:val="28"/>
          <w:lang w:val="en-US"/>
        </w:rPr>
        <w:t>BPF_PROG_TYPE_SOCKET_FILTER</w:t>
      </w:r>
    </w:p>
    <w:p w:rsidR="009464C5" w:rsidRPr="009464C5" w:rsidRDefault="009464C5" w:rsidP="009464C5">
      <w:pPr>
        <w:jc w:val="center"/>
        <w:rPr>
          <w:caps/>
          <w:sz w:val="28"/>
          <w:szCs w:val="28"/>
        </w:rPr>
      </w:pPr>
    </w:p>
    <w:p w:rsidR="009464C5" w:rsidRPr="00B61196" w:rsidRDefault="009464C5" w:rsidP="009464C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Формуляр</w:t>
      </w:r>
    </w:p>
    <w:p w:rsidR="009464C5" w:rsidRDefault="009464C5" w:rsidP="009464C5">
      <w:pPr>
        <w:rPr>
          <w:b/>
          <w:bCs/>
          <w:sz w:val="28"/>
        </w:rPr>
      </w:pPr>
    </w:p>
    <w:p w:rsidR="009464C5" w:rsidRDefault="004C7964" w:rsidP="009464C5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9464C5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464C5" w:rsidRDefault="00715DFE" w:rsidP="009464C5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9464C5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464C5" w:rsidRDefault="009464C5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9464C5" w:rsidRDefault="00715DFE" w:rsidP="009464C5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9464C5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D670C" w:rsidRPr="00B61196">
        <w:rPr>
          <w:b/>
          <w:bCs/>
          <w:sz w:val="28"/>
        </w:rPr>
        <w:t>ЛИСТ УТВЕРЖДЕНИЯ</w:t>
      </w:r>
    </w:p>
    <w:p w:rsidR="009464C5" w:rsidRPr="00B61196" w:rsidRDefault="009464C5" w:rsidP="009464C5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9464C5" w:rsidRDefault="009464C5" w:rsidP="009464C5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EE237C">
        <w:rPr>
          <w:b/>
          <w:bCs/>
          <w:sz w:val="28"/>
        </w:rPr>
        <w:t>5</w:t>
      </w:r>
      <w:r w:rsidRPr="00B61196">
        <w:rPr>
          <w:b/>
          <w:bCs/>
          <w:sz w:val="28"/>
        </w:rPr>
        <w:t>5-01</w:t>
      </w:r>
      <w:r>
        <w:rPr>
          <w:b/>
          <w:bCs/>
          <w:sz w:val="28"/>
        </w:rPr>
        <w:t xml:space="preserve"> 3</w:t>
      </w:r>
      <w:r w:rsidRPr="00B61196">
        <w:rPr>
          <w:b/>
          <w:bCs/>
          <w:sz w:val="28"/>
        </w:rPr>
        <w:t>0 01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9464C5" w:rsidRDefault="009464C5" w:rsidP="009464C5">
      <w:pPr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jc w:val="center"/>
        <w:rPr>
          <w:b/>
          <w:bCs/>
          <w:sz w:val="32"/>
        </w:rPr>
      </w:pPr>
    </w:p>
    <w:p w:rsidR="009464C5" w:rsidRDefault="009464C5" w:rsidP="009464C5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3D670C" w:rsidRPr="00CB270B" w:rsidRDefault="003D670C" w:rsidP="003D670C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rPr>
                <w:sz w:val="28"/>
                <w:szCs w:val="28"/>
              </w:rPr>
            </w:pPr>
          </w:p>
        </w:tc>
      </w:tr>
      <w:tr w:rsidR="003D670C" w:rsidTr="003D670C"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3D670C" w:rsidRPr="00CB270B" w:rsidRDefault="003D670C" w:rsidP="003D670C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3D670C" w:rsidRPr="00CB270B" w:rsidRDefault="003D670C" w:rsidP="003D670C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3D670C" w:rsidTr="003D670C">
        <w:trPr>
          <w:trHeight w:val="513"/>
        </w:trPr>
        <w:tc>
          <w:tcPr>
            <w:tcW w:w="3425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3D670C" w:rsidRDefault="003D670C" w:rsidP="003D670C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3D670C" w:rsidRPr="001728F7" w:rsidRDefault="003D670C" w:rsidP="003D670C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3D670C" w:rsidRPr="001728F7" w:rsidRDefault="003D670C" w:rsidP="003D670C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3D670C" w:rsidRDefault="003D670C" w:rsidP="003D670C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3D670C" w:rsidRPr="0054374F" w:rsidRDefault="003D670C" w:rsidP="003D670C">
            <w:pPr>
              <w:rPr>
                <w:sz w:val="28"/>
                <w:szCs w:val="28"/>
              </w:rPr>
            </w:pPr>
          </w:p>
        </w:tc>
      </w:tr>
    </w:tbl>
    <w:p w:rsidR="009464C5" w:rsidRDefault="004C7964" w:rsidP="009464C5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464C5" w:rsidRPr="001728F7" w:rsidRDefault="009464C5" w:rsidP="009464C5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9464C5" w:rsidRPr="001728F7" w:rsidRDefault="009464C5" w:rsidP="009464C5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9464C5" w:rsidRDefault="009464C5" w:rsidP="009464C5">
      <w:pPr>
        <w:rPr>
          <w:b/>
          <w:bCs/>
          <w:sz w:val="32"/>
          <w:szCs w:val="32"/>
        </w:rPr>
        <w:sectPr w:rsidR="009464C5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464C5" w:rsidRDefault="009464C5">
      <w:pPr>
        <w:rPr>
          <w:b/>
          <w:bCs/>
          <w:sz w:val="32"/>
        </w:rPr>
      </w:pPr>
    </w:p>
    <w:p w:rsidR="00DE19B0" w:rsidRPr="00817C64" w:rsidRDefault="00BC28CF">
      <w:pPr>
        <w:rPr>
          <w:b/>
          <w:bCs/>
          <w:sz w:val="32"/>
          <w:lang w:val="en-US"/>
        </w:rPr>
      </w:pPr>
      <w:r>
        <w:rPr>
          <w:b/>
          <w:bCs/>
          <w:sz w:val="32"/>
          <w:lang w:val="en-US"/>
        </w:rPr>
        <w:tab/>
      </w:r>
      <w:r>
        <w:rPr>
          <w:b/>
          <w:bCs/>
          <w:sz w:val="32"/>
        </w:rPr>
        <w:tab/>
      </w:r>
      <w:r w:rsidR="003D670C">
        <w:rPr>
          <w:b/>
          <w:bCs/>
          <w:sz w:val="28"/>
        </w:rPr>
        <w:t>УТВЕРЖДЕН</w:t>
      </w:r>
    </w:p>
    <w:p w:rsidR="00DE19B0" w:rsidRPr="00817C64" w:rsidRDefault="00BC28CF">
      <w:pPr>
        <w:rPr>
          <w:b/>
          <w:bCs/>
          <w:sz w:val="20"/>
          <w:lang w:val="en-US"/>
        </w:rPr>
      </w:pPr>
      <w:r w:rsidRPr="00817C64">
        <w:rPr>
          <w:b/>
          <w:bCs/>
          <w:sz w:val="32"/>
          <w:lang w:val="en-US"/>
        </w:rPr>
        <w:tab/>
      </w:r>
    </w:p>
    <w:p w:rsidR="00DE19B0" w:rsidRPr="009464C5" w:rsidRDefault="00BC28CF">
      <w:pPr>
        <w:rPr>
          <w:caps/>
          <w:sz w:val="28"/>
          <w:lang w:val="en-US"/>
        </w:rPr>
      </w:pPr>
      <w:r w:rsidRPr="00817C64">
        <w:rPr>
          <w:b/>
          <w:bCs/>
          <w:sz w:val="32"/>
          <w:lang w:val="en-US"/>
        </w:rPr>
        <w:tab/>
      </w:r>
      <w:r w:rsidRPr="00817C64">
        <w:rPr>
          <w:b/>
          <w:bCs/>
          <w:sz w:val="32"/>
          <w:lang w:val="en-US"/>
        </w:rPr>
        <w:tab/>
      </w:r>
      <w:r w:rsidR="009464C5" w:rsidRPr="009464C5">
        <w:rPr>
          <w:caps/>
          <w:sz w:val="28"/>
          <w:lang w:val="en-US"/>
        </w:rPr>
        <w:t>643.</w:t>
      </w:r>
      <w:r w:rsidR="009464C5" w:rsidRPr="009464C5">
        <w:rPr>
          <w:caps/>
          <w:sz w:val="28"/>
        </w:rPr>
        <w:t>МРАГ</w:t>
      </w:r>
      <w:r w:rsidR="009464C5" w:rsidRPr="009464C5">
        <w:rPr>
          <w:caps/>
          <w:sz w:val="28"/>
          <w:lang w:val="en-US"/>
        </w:rPr>
        <w:t>.000</w:t>
      </w:r>
      <w:r w:rsidR="00EE237C">
        <w:rPr>
          <w:caps/>
          <w:sz w:val="28"/>
        </w:rPr>
        <w:t>5</w:t>
      </w:r>
      <w:r w:rsidR="009464C5" w:rsidRPr="009464C5">
        <w:rPr>
          <w:caps/>
          <w:sz w:val="28"/>
          <w:lang w:val="en-US"/>
        </w:rPr>
        <w:t>5-01 30 01</w:t>
      </w:r>
      <w:r w:rsidRPr="009464C5">
        <w:rPr>
          <w:caps/>
          <w:sz w:val="28"/>
          <w:lang w:val="en-US"/>
        </w:rPr>
        <w:t>-</w:t>
      </w:r>
      <w:r>
        <w:rPr>
          <w:caps/>
          <w:sz w:val="28"/>
        </w:rPr>
        <w:t>лу</w:t>
      </w: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D93620" w:rsidRDefault="003D670C" w:rsidP="003D670C">
      <w:pPr>
        <w:jc w:val="center"/>
        <w:rPr>
          <w:b/>
          <w:caps/>
          <w:sz w:val="28"/>
          <w:szCs w:val="28"/>
          <w:lang w:val="en-US"/>
        </w:rPr>
      </w:pPr>
    </w:p>
    <w:p w:rsidR="003D670C" w:rsidRPr="00152C08" w:rsidRDefault="003D670C" w:rsidP="003D670C">
      <w:pPr>
        <w:rPr>
          <w:caps/>
          <w:sz w:val="28"/>
          <w:szCs w:val="28"/>
          <w:lang w:val="en-US"/>
        </w:rPr>
      </w:pPr>
    </w:p>
    <w:p w:rsidR="003D670C" w:rsidRPr="00152C08" w:rsidRDefault="00EE237C" w:rsidP="003D670C">
      <w:pPr>
        <w:jc w:val="center"/>
        <w:rPr>
          <w:b/>
          <w:bCs/>
          <w:caps/>
          <w:sz w:val="28"/>
          <w:szCs w:val="28"/>
          <w:lang w:val="en-US"/>
        </w:rPr>
      </w:pPr>
      <w:r w:rsidRPr="00EE237C">
        <w:rPr>
          <w:b/>
          <w:sz w:val="28"/>
          <w:szCs w:val="28"/>
          <w:lang w:val="en-US"/>
        </w:rPr>
        <w:t>BPF_PROG_TYPE_SOCKET_FILTER</w:t>
      </w: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caps/>
          <w:sz w:val="28"/>
          <w:szCs w:val="28"/>
          <w:lang w:val="en-US"/>
        </w:rPr>
      </w:pPr>
    </w:p>
    <w:p w:rsidR="003D670C" w:rsidRPr="00152C08" w:rsidRDefault="003D670C" w:rsidP="003D670C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7B380EAB" wp14:editId="30979E7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3D670C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D670C" w:rsidRPr="00715DFE" w:rsidRDefault="00715DFE" w:rsidP="003D670C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3D670C" w:rsidRPr="00715DFE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0EAB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3D670C" w:rsidRPr="00715DFE" w:rsidRDefault="003D670C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3D670C" w:rsidRPr="00715DFE" w:rsidRDefault="00715DFE" w:rsidP="003D670C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715DFE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3D670C" w:rsidRPr="00715DFE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7C64">
        <w:rPr>
          <w:b/>
          <w:bCs/>
          <w:sz w:val="28"/>
          <w:szCs w:val="28"/>
        </w:rPr>
        <w:t>Формуляр</w:t>
      </w:r>
    </w:p>
    <w:p w:rsidR="003D670C" w:rsidRPr="00152C08" w:rsidRDefault="003D670C" w:rsidP="003D670C">
      <w:pPr>
        <w:jc w:val="center"/>
        <w:rPr>
          <w:sz w:val="28"/>
          <w:szCs w:val="28"/>
        </w:rPr>
      </w:pPr>
    </w:p>
    <w:p w:rsidR="003D670C" w:rsidRDefault="003D670C" w:rsidP="003D670C">
      <w:pPr>
        <w:jc w:val="center"/>
        <w:rPr>
          <w:sz w:val="28"/>
          <w:szCs w:val="28"/>
        </w:rPr>
        <w:sectPr w:rsidR="003D670C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A84906" wp14:editId="2A0651AF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670C" w:rsidRPr="001728F7" w:rsidRDefault="003D670C" w:rsidP="003D670C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84906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3D670C" w:rsidRPr="001728F7" w:rsidRDefault="003D670C" w:rsidP="003D670C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EE237C">
        <w:rPr>
          <w:b/>
          <w:bCs/>
          <w:caps/>
          <w:sz w:val="28"/>
          <w:szCs w:val="28"/>
        </w:rPr>
        <w:t>5</w:t>
      </w:r>
      <w:r w:rsidRPr="00152C08">
        <w:rPr>
          <w:b/>
          <w:bCs/>
          <w:caps/>
          <w:sz w:val="28"/>
          <w:szCs w:val="28"/>
        </w:rPr>
        <w:t>5-01</w:t>
      </w:r>
      <w:r>
        <w:rPr>
          <w:b/>
          <w:bCs/>
          <w:caps/>
          <w:sz w:val="28"/>
          <w:szCs w:val="28"/>
        </w:rPr>
        <w:t xml:space="preserve"> 30 01</w:t>
      </w:r>
    </w:p>
    <w:p w:rsidR="00DE19B0" w:rsidRDefault="00BC28CF" w:rsidP="006E12A6">
      <w:pPr>
        <w:jc w:val="center"/>
        <w:rPr>
          <w:b/>
          <w:bCs/>
          <w:sz w:val="32"/>
        </w:rPr>
      </w:pPr>
      <w:r w:rsidRPr="009464C5">
        <w:rPr>
          <w:b/>
          <w:bCs/>
          <w:sz w:val="28"/>
        </w:rPr>
        <w:lastRenderedPageBreak/>
        <w:t>1. ОБЩИЕ УКАЗАНИЯ</w:t>
      </w:r>
    </w:p>
    <w:p w:rsidR="00DE19B0" w:rsidRDefault="00DE19B0" w:rsidP="00D9026A">
      <w:pPr>
        <w:tabs>
          <w:tab w:val="left" w:leader="hyphen" w:pos="10206"/>
        </w:tabs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Перед эксплуатацией необходимо внимательно ознакомиться с соответствующими эксплуатационными документами: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1) </w:t>
      </w:r>
      <w:r w:rsidR="009464C5" w:rsidRPr="00D9026A">
        <w:rPr>
          <w:sz w:val="28"/>
          <w:szCs w:val="28"/>
        </w:rPr>
        <w:t>643.МРАГ.000</w:t>
      </w:r>
      <w:r w:rsidR="00EE237C">
        <w:rPr>
          <w:sz w:val="28"/>
          <w:szCs w:val="28"/>
        </w:rPr>
        <w:t>5</w:t>
      </w:r>
      <w:r w:rsidR="009464C5" w:rsidRPr="00D9026A">
        <w:rPr>
          <w:sz w:val="28"/>
          <w:szCs w:val="28"/>
        </w:rPr>
        <w:t xml:space="preserve">5-01 </w:t>
      </w:r>
      <w:r w:rsidR="00D9026A" w:rsidRPr="00D9026A">
        <w:rPr>
          <w:sz w:val="28"/>
          <w:szCs w:val="28"/>
        </w:rPr>
        <w:t xml:space="preserve">20 01 </w:t>
      </w:r>
      <w:r w:rsidR="00BC28CF" w:rsidRPr="00D9026A">
        <w:rPr>
          <w:sz w:val="28"/>
          <w:szCs w:val="28"/>
        </w:rPr>
        <w:t>Ведомость эксплуатационных документов</w:t>
      </w:r>
      <w:r w:rsidR="00D9026A">
        <w:rPr>
          <w:sz w:val="28"/>
          <w:szCs w:val="28"/>
        </w:rPr>
        <w:t>;</w:t>
      </w:r>
    </w:p>
    <w:p w:rsidR="00DE19B0" w:rsidRPr="00D9026A" w:rsidRDefault="00715DFE" w:rsidP="00715DFE">
      <w:pPr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2) </w:t>
      </w:r>
      <w:r w:rsidR="009464C5" w:rsidRPr="00D9026A">
        <w:rPr>
          <w:sz w:val="28"/>
          <w:szCs w:val="28"/>
        </w:rPr>
        <w:t>643.МРАГ.000</w:t>
      </w:r>
      <w:r w:rsidR="00EE237C">
        <w:rPr>
          <w:sz w:val="28"/>
          <w:szCs w:val="28"/>
        </w:rPr>
        <w:t>5</w:t>
      </w:r>
      <w:r w:rsidR="009464C5" w:rsidRPr="00D9026A">
        <w:rPr>
          <w:sz w:val="28"/>
          <w:szCs w:val="28"/>
        </w:rPr>
        <w:t xml:space="preserve">5-01 </w:t>
      </w:r>
      <w:r w:rsidR="00D9026A" w:rsidRPr="00D9026A">
        <w:rPr>
          <w:sz w:val="28"/>
          <w:szCs w:val="28"/>
        </w:rPr>
        <w:t>33 01</w:t>
      </w:r>
      <w:r w:rsidR="00BC28CF" w:rsidRPr="00D9026A">
        <w:rPr>
          <w:sz w:val="28"/>
          <w:szCs w:val="28"/>
        </w:rPr>
        <w:t xml:space="preserve"> Руководство программиста</w:t>
      </w:r>
      <w:r w:rsidR="00D9026A">
        <w:rPr>
          <w:sz w:val="28"/>
          <w:szCs w:val="28"/>
        </w:rPr>
        <w:t>.</w:t>
      </w:r>
    </w:p>
    <w:p w:rsidR="00DE19B0" w:rsidRPr="00D9026A" w:rsidRDefault="00BC28CF" w:rsidP="00D9026A">
      <w:pPr>
        <w:pStyle w:val="20"/>
        <w:spacing w:line="360" w:lineRule="auto"/>
        <w:ind w:firstLine="709"/>
        <w:jc w:val="both"/>
        <w:rPr>
          <w:sz w:val="28"/>
          <w:szCs w:val="28"/>
        </w:rPr>
      </w:pPr>
      <w:r w:rsidRPr="00D9026A">
        <w:rPr>
          <w:sz w:val="28"/>
          <w:szCs w:val="28"/>
        </w:rPr>
        <w:t>Формуляр должен находиться в подразделении, ответственном за эксплуатацию программного изделия.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Pr="00D9026A" w:rsidRDefault="00BC28CF" w:rsidP="00D9026A">
      <w:pPr>
        <w:spacing w:line="360" w:lineRule="auto"/>
        <w:jc w:val="center"/>
        <w:rPr>
          <w:b/>
          <w:bCs/>
          <w:sz w:val="28"/>
        </w:rPr>
      </w:pPr>
      <w:r w:rsidRPr="00D9026A">
        <w:rPr>
          <w:b/>
          <w:bCs/>
          <w:sz w:val="28"/>
        </w:rPr>
        <w:t>2. ОБЩИЕ СВЕДЕНИЯ</w:t>
      </w:r>
    </w:p>
    <w:p w:rsidR="00DE19B0" w:rsidRDefault="00DE19B0" w:rsidP="00D9026A">
      <w:pPr>
        <w:spacing w:line="360" w:lineRule="auto"/>
        <w:rPr>
          <w:sz w:val="28"/>
        </w:rPr>
      </w:pP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rPr>
          <w:sz w:val="28"/>
        </w:rPr>
      </w:pPr>
      <w:r>
        <w:rPr>
          <w:sz w:val="28"/>
        </w:rPr>
        <w:tab/>
        <w:t>Наименование программного изделия:</w:t>
      </w:r>
      <w:r w:rsidR="00022A28">
        <w:rPr>
          <w:sz w:val="28"/>
        </w:rPr>
        <w:t xml:space="preserve"> </w:t>
      </w:r>
      <w:r w:rsidR="00EE237C" w:rsidRPr="00EE237C">
        <w:rPr>
          <w:sz w:val="28"/>
        </w:rPr>
        <w:t>BPF_PROG_TYPE_SOCKET_FILTER</w:t>
      </w:r>
      <w:r w:rsidR="00D9026A">
        <w:rPr>
          <w:sz w:val="28"/>
        </w:rPr>
        <w:t>.</w:t>
      </w:r>
    </w:p>
    <w:p w:rsidR="00DE19B0" w:rsidRDefault="00BC28CF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Обозначение программного изделия:</w:t>
      </w:r>
      <w:r w:rsidR="00022A28">
        <w:rPr>
          <w:sz w:val="28"/>
        </w:rPr>
        <w:t xml:space="preserve"> </w:t>
      </w:r>
      <w:r w:rsidR="00EE237C" w:rsidRPr="00EE237C">
        <w:rPr>
          <w:sz w:val="28"/>
        </w:rPr>
        <w:t>21-SOCKET-FILTER-BPF</w:t>
      </w:r>
      <w:r w:rsidR="00D9026A"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исходного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EE237C" w:rsidRPr="00075E6C">
        <w:rPr>
          <w:color w:val="000000"/>
          <w:sz w:val="28"/>
        </w:rPr>
        <w:t>socket_filter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  <w:proofErr w:type="gramEnd"/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объектного кода:</w:t>
      </w:r>
      <w:r w:rsidR="00022A28">
        <w:rPr>
          <w:sz w:val="28"/>
        </w:rPr>
        <w:t xml:space="preserve"> </w:t>
      </w:r>
      <w:proofErr w:type="spellStart"/>
      <w:proofErr w:type="gramStart"/>
      <w:r w:rsidR="00EE237C" w:rsidRPr="00075E6C">
        <w:rPr>
          <w:color w:val="000000"/>
          <w:sz w:val="28"/>
        </w:rPr>
        <w:t>socket_filter</w:t>
      </w:r>
      <w:proofErr w:type="spellEnd"/>
      <w:r w:rsidRPr="00022A28">
        <w:rPr>
          <w:sz w:val="28"/>
        </w:rPr>
        <w:t>.</w:t>
      </w:r>
      <w:proofErr w:type="spellStart"/>
      <w:r w:rsidRPr="00AA2E67">
        <w:rPr>
          <w:sz w:val="28"/>
          <w:lang w:val="en-US"/>
        </w:rPr>
        <w:t>bpf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o</w:t>
      </w:r>
      <w:r>
        <w:rPr>
          <w:sz w:val="28"/>
        </w:rPr>
        <w:t>.</w:t>
      </w:r>
      <w:proofErr w:type="gramEnd"/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Файл программы пространства пользователя:</w:t>
      </w:r>
      <w:r w:rsidR="00022A28">
        <w:rPr>
          <w:sz w:val="28"/>
        </w:rPr>
        <w:t xml:space="preserve"> </w:t>
      </w:r>
      <w:proofErr w:type="spellStart"/>
      <w:r w:rsidR="00EE237C" w:rsidRPr="00075E6C">
        <w:rPr>
          <w:color w:val="000000"/>
          <w:sz w:val="28"/>
        </w:rPr>
        <w:t>socket_filter</w:t>
      </w:r>
      <w:proofErr w:type="spellEnd"/>
      <w:r w:rsidRPr="00022A28">
        <w:rPr>
          <w:sz w:val="28"/>
        </w:rPr>
        <w:t>.</w:t>
      </w:r>
      <w:r w:rsidRPr="00AA2E67">
        <w:rPr>
          <w:sz w:val="28"/>
          <w:lang w:val="en-US"/>
        </w:rPr>
        <w:t>c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Язык программирования: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C</w:t>
      </w:r>
      <w:r w:rsidRPr="00EE237C">
        <w:rPr>
          <w:sz w:val="28"/>
        </w:rPr>
        <w:t xml:space="preserve"> (</w:t>
      </w:r>
      <w:proofErr w:type="spellStart"/>
      <w:r w:rsidRPr="00AA2E67">
        <w:rPr>
          <w:sz w:val="28"/>
          <w:lang w:val="en-US"/>
        </w:rPr>
        <w:t>eBPF</w:t>
      </w:r>
      <w:proofErr w:type="spellEnd"/>
      <w:r w:rsidRPr="00EE237C">
        <w:rPr>
          <w:sz w:val="28"/>
        </w:rPr>
        <w:t>)</w:t>
      </w:r>
      <w:r>
        <w:rPr>
          <w:sz w:val="28"/>
        </w:rPr>
        <w:t>.</w:t>
      </w:r>
    </w:p>
    <w:p w:rsid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Лицензия:</w:t>
      </w:r>
      <w:r w:rsidR="00022A28">
        <w:rPr>
          <w:sz w:val="28"/>
        </w:rPr>
        <w:t xml:space="preserve"> </w:t>
      </w:r>
      <w:r>
        <w:rPr>
          <w:sz w:val="28"/>
          <w:lang w:val="en-US"/>
        </w:rPr>
        <w:t>GPL</w:t>
      </w:r>
      <w:r>
        <w:rPr>
          <w:sz w:val="28"/>
        </w:rPr>
        <w:t>.</w:t>
      </w:r>
    </w:p>
    <w:p w:rsidR="009F21E8" w:rsidRPr="00AA2E67" w:rsidRDefault="009F21E8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Изготовитель: ЦКИ ПИШ СВЧ-электроники РТУ МИРЭА.</w:t>
      </w:r>
    </w:p>
    <w:p w:rsidR="00AA2E67" w:rsidRPr="00AA2E67" w:rsidRDefault="00AA2E67" w:rsidP="00022A28">
      <w:pPr>
        <w:pStyle w:val="a3"/>
        <w:tabs>
          <w:tab w:val="clear" w:pos="4677"/>
          <w:tab w:val="clear" w:pos="9355"/>
        </w:tabs>
        <w:spacing w:line="360" w:lineRule="auto"/>
        <w:ind w:left="709"/>
        <w:rPr>
          <w:sz w:val="28"/>
        </w:rPr>
      </w:pPr>
      <w:r>
        <w:rPr>
          <w:sz w:val="28"/>
        </w:rPr>
        <w:t>Контракт:</w:t>
      </w:r>
      <w:r w:rsidR="00022A28">
        <w:rPr>
          <w:sz w:val="28"/>
        </w:rPr>
        <w:t xml:space="preserve"> </w:t>
      </w:r>
      <w:r w:rsidRPr="00AA2E67">
        <w:rPr>
          <w:sz w:val="28"/>
          <w:lang w:val="en-US"/>
        </w:rPr>
        <w:t>ПЛИС 998.2.3.2.3.1.1082</w:t>
      </w:r>
      <w:r>
        <w:rPr>
          <w:sz w:val="28"/>
        </w:rPr>
        <w:t>.</w:t>
      </w:r>
    </w:p>
    <w:p w:rsidR="00DE19B0" w:rsidRPr="00AA2E67" w:rsidRDefault="00DE19B0" w:rsidP="00D9026A">
      <w:pPr>
        <w:spacing w:line="360" w:lineRule="auto"/>
        <w:rPr>
          <w:sz w:val="28"/>
          <w:szCs w:val="28"/>
        </w:rPr>
      </w:pPr>
    </w:p>
    <w:p w:rsidR="00DE19B0" w:rsidRDefault="00BC28CF" w:rsidP="00D9026A">
      <w:pPr>
        <w:spacing w:line="360" w:lineRule="auto"/>
        <w:jc w:val="center"/>
        <w:rPr>
          <w:b/>
          <w:bCs/>
          <w:sz w:val="28"/>
          <w:szCs w:val="28"/>
        </w:rPr>
      </w:pPr>
      <w:r w:rsidRPr="00AA2E67">
        <w:rPr>
          <w:b/>
          <w:bCs/>
          <w:sz w:val="28"/>
          <w:szCs w:val="28"/>
        </w:rPr>
        <w:t>3. ОСНОВНЫЕ ХАРАКТЕРИСТИКИ</w:t>
      </w:r>
    </w:p>
    <w:p w:rsidR="006E12A6" w:rsidRDefault="006E12A6" w:rsidP="00D9026A">
      <w:pPr>
        <w:spacing w:line="360" w:lineRule="auto"/>
        <w:jc w:val="center"/>
        <w:rPr>
          <w:b/>
          <w:bCs/>
          <w:sz w:val="28"/>
          <w:szCs w:val="28"/>
        </w:rPr>
      </w:pPr>
    </w:p>
    <w:p w:rsidR="009449F9" w:rsidRDefault="009449F9" w:rsidP="009449F9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Основные характеристики приведены в таблице 1.</w:t>
      </w:r>
    </w:p>
    <w:p w:rsidR="009449F9" w:rsidRPr="009449F9" w:rsidRDefault="009449F9" w:rsidP="009449F9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5"/>
        <w:gridCol w:w="5100"/>
      </w:tblGrid>
      <w:tr w:rsidR="00AA2E67" w:rsidTr="005A50F9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A2E67" w:rsidRPr="00022A28" w:rsidRDefault="00AA2E67" w:rsidP="00022A2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EE237C" w:rsidRPr="009449F9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237C" w:rsidRDefault="00EE237C" w:rsidP="00EE237C">
            <w:pPr>
              <w:spacing w:before="40" w:after="40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237C" w:rsidRPr="00EE237C" w:rsidRDefault="00EE237C" w:rsidP="00EE237C">
            <w:pPr>
              <w:spacing w:before="40" w:after="40"/>
              <w:rPr>
                <w:lang w:val="en-US"/>
              </w:rPr>
            </w:pPr>
            <w:r w:rsidRPr="00EE237C">
              <w:rPr>
                <w:color w:val="000000"/>
                <w:lang w:val="en-US"/>
              </w:rPr>
              <w:t>BPF_PROG_TYPE_SOCKET_FILTER</w:t>
            </w:r>
          </w:p>
        </w:tc>
      </w:tr>
      <w:tr w:rsidR="00EE237C" w:rsidTr="009F21E8">
        <w:trPr>
          <w:jc w:val="center"/>
        </w:trPr>
        <w:tc>
          <w:tcPr>
            <w:tcW w:w="5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237C" w:rsidRDefault="00EE237C" w:rsidP="00EE237C">
            <w:pPr>
              <w:spacing w:before="40" w:after="40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237C" w:rsidRDefault="00EE237C" w:rsidP="00EE237C">
            <w:pPr>
              <w:spacing w:before="40" w:after="40"/>
            </w:pPr>
            <w:proofErr w:type="spellStart"/>
            <w:r>
              <w:rPr>
                <w:color w:val="000000"/>
              </w:rPr>
              <w:t>socket</w:t>
            </w:r>
            <w:proofErr w:type="spellEnd"/>
          </w:p>
        </w:tc>
      </w:tr>
    </w:tbl>
    <w:p w:rsidR="00DE19B0" w:rsidRDefault="009449F9" w:rsidP="009449F9">
      <w:pPr>
        <w:spacing w:line="360" w:lineRule="auto"/>
        <w:ind w:firstLine="709"/>
      </w:pPr>
      <w:r>
        <w:rPr>
          <w:bCs/>
          <w:sz w:val="28"/>
          <w:szCs w:val="28"/>
        </w:rPr>
        <w:lastRenderedPageBreak/>
        <w:t>Продолжение таблицы 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9F21E8" w:rsidTr="005A50F9">
        <w:tc>
          <w:tcPr>
            <w:tcW w:w="5097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Характеристика</w:t>
            </w:r>
          </w:p>
        </w:tc>
        <w:tc>
          <w:tcPr>
            <w:tcW w:w="5098" w:type="dxa"/>
            <w:shd w:val="clear" w:color="auto" w:fill="auto"/>
          </w:tcPr>
          <w:p w:rsidR="009F21E8" w:rsidRPr="00022A28" w:rsidRDefault="009F21E8" w:rsidP="009F21E8">
            <w:pPr>
              <w:spacing w:before="40" w:after="40"/>
              <w:jc w:val="center"/>
            </w:pPr>
            <w:r w:rsidRPr="00022A28">
              <w:rPr>
                <w:color w:val="000000"/>
              </w:rPr>
              <w:t>Значение</w:t>
            </w:r>
          </w:p>
        </w:tc>
      </w:tr>
      <w:tr w:rsidR="009449F9" w:rsidTr="009F21E8">
        <w:tc>
          <w:tcPr>
            <w:tcW w:w="5097" w:type="dxa"/>
          </w:tcPr>
          <w:p w:rsidR="009449F9" w:rsidRDefault="009449F9" w:rsidP="009449F9">
            <w:pPr>
              <w:spacing w:before="40" w:after="40"/>
            </w:pPr>
            <w:bookmarkStart w:id="2" w:name="_GoBack" w:colFirst="0" w:colLast="-1"/>
            <w:r>
              <w:rPr>
                <w:color w:val="000000"/>
              </w:rPr>
              <w:t>Точка входа</w:t>
            </w:r>
          </w:p>
        </w:tc>
        <w:tc>
          <w:tcPr>
            <w:tcW w:w="5098" w:type="dxa"/>
          </w:tcPr>
          <w:p w:rsidR="009449F9" w:rsidRDefault="009449F9" w:rsidP="009449F9">
            <w:pPr>
              <w:spacing w:before="40" w:after="40"/>
            </w:pPr>
            <w:proofErr w:type="spellStart"/>
            <w:r>
              <w:rPr>
                <w:color w:val="000000"/>
              </w:rPr>
              <w:t>count_packets</w:t>
            </w:r>
            <w:proofErr w:type="spellEnd"/>
          </w:p>
        </w:tc>
      </w:tr>
      <w:tr w:rsidR="009449F9" w:rsidTr="009F21E8">
        <w:tc>
          <w:tcPr>
            <w:tcW w:w="5097" w:type="dxa"/>
          </w:tcPr>
          <w:p w:rsidR="009449F9" w:rsidRDefault="009449F9" w:rsidP="009449F9">
            <w:pPr>
              <w:spacing w:before="40" w:after="40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9449F9" w:rsidRDefault="009449F9" w:rsidP="009449F9">
            <w:pPr>
              <w:spacing w:before="40" w:after="40"/>
            </w:pPr>
            <w:r>
              <w:rPr>
                <w:color w:val="000000"/>
              </w:rPr>
              <w:t>280 байт</w:t>
            </w:r>
          </w:p>
        </w:tc>
      </w:tr>
      <w:bookmarkEnd w:id="2"/>
      <w:tr w:rsidR="00EE237C" w:rsidTr="009F21E8">
        <w:tc>
          <w:tcPr>
            <w:tcW w:w="5097" w:type="dxa"/>
          </w:tcPr>
          <w:p w:rsidR="00EE237C" w:rsidRPr="00B529E2" w:rsidRDefault="00EE237C" w:rsidP="00EE237C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EE237C" w:rsidRDefault="00EE237C" w:rsidP="00EE237C">
            <w:pPr>
              <w:spacing w:before="40" w:after="40"/>
            </w:pPr>
            <w:r>
              <w:rPr>
                <w:color w:val="000000"/>
              </w:rPr>
              <w:t>191 байт</w:t>
            </w:r>
          </w:p>
        </w:tc>
      </w:tr>
      <w:tr w:rsidR="00EE237C" w:rsidTr="009F21E8">
        <w:tc>
          <w:tcPr>
            <w:tcW w:w="5097" w:type="dxa"/>
          </w:tcPr>
          <w:p w:rsidR="00EE237C" w:rsidRPr="00B529E2" w:rsidRDefault="00EE237C" w:rsidP="00EE237C">
            <w:pPr>
              <w:spacing w:before="40" w:after="40"/>
            </w:pPr>
            <w:r w:rsidRPr="00B529E2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529E2">
              <w:rPr>
                <w:color w:val="000000"/>
              </w:rPr>
              <w:t>-компилированного кода (</w:t>
            </w:r>
            <w:r w:rsidR="00DA72A5">
              <w:rPr>
                <w:color w:val="000000"/>
              </w:rPr>
              <w:t>РЕД ОС</w:t>
            </w:r>
            <w:r w:rsidRPr="00B529E2"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EE237C" w:rsidRDefault="00EE237C" w:rsidP="00EE237C">
            <w:pPr>
              <w:spacing w:before="40" w:after="40"/>
            </w:pPr>
            <w:r>
              <w:rPr>
                <w:color w:val="000000"/>
              </w:rPr>
              <w:t>204 байта</w:t>
            </w:r>
          </w:p>
        </w:tc>
      </w:tr>
      <w:tr w:rsidR="00EE237C" w:rsidTr="009F21E8">
        <w:tc>
          <w:tcPr>
            <w:tcW w:w="5097" w:type="dxa"/>
          </w:tcPr>
          <w:p w:rsidR="00EE237C" w:rsidRDefault="00EE237C" w:rsidP="00EE237C">
            <w:pPr>
              <w:spacing w:before="40" w:after="40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098" w:type="dxa"/>
          </w:tcPr>
          <w:p w:rsidR="00EE237C" w:rsidRDefault="00EE237C" w:rsidP="00EE237C">
            <w:pPr>
              <w:spacing w:before="40" w:after="40"/>
            </w:pPr>
            <w:r>
              <w:rPr>
                <w:color w:val="000000"/>
              </w:rPr>
              <w:t>4096 байт</w:t>
            </w:r>
          </w:p>
        </w:tc>
      </w:tr>
    </w:tbl>
    <w:p w:rsidR="009F21E8" w:rsidRDefault="009F21E8" w:rsidP="00D9026A">
      <w:pPr>
        <w:spacing w:line="360" w:lineRule="auto"/>
      </w:pPr>
    </w:p>
    <w:p w:rsidR="00DE19B0" w:rsidRPr="00AA2E67" w:rsidRDefault="00BC28CF">
      <w:pPr>
        <w:pStyle w:val="4"/>
        <w:rPr>
          <w:caps w:val="0"/>
          <w:sz w:val="28"/>
          <w:szCs w:val="28"/>
        </w:rPr>
      </w:pPr>
      <w:r>
        <w:rPr>
          <w:caps w:val="0"/>
        </w:rPr>
        <w:br w:type="page"/>
      </w:r>
      <w:r w:rsidRPr="00AA2E67">
        <w:rPr>
          <w:caps w:val="0"/>
          <w:sz w:val="28"/>
          <w:szCs w:val="28"/>
        </w:rPr>
        <w:lastRenderedPageBreak/>
        <w:t>КОМПЛЕКТНОСТЬ</w:t>
      </w:r>
    </w:p>
    <w:tbl>
      <w:tblPr>
        <w:tblW w:w="51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121"/>
        <w:gridCol w:w="1136"/>
        <w:gridCol w:w="61"/>
        <w:gridCol w:w="1112"/>
        <w:gridCol w:w="1132"/>
        <w:gridCol w:w="57"/>
        <w:gridCol w:w="1130"/>
        <w:gridCol w:w="419"/>
        <w:gridCol w:w="919"/>
        <w:gridCol w:w="820"/>
        <w:gridCol w:w="522"/>
        <w:gridCol w:w="781"/>
        <w:gridCol w:w="395"/>
        <w:gridCol w:w="239"/>
      </w:tblGrid>
      <w:tr w:rsidR="003971E2" w:rsidRPr="00AA2E67" w:rsidTr="00EE237C">
        <w:trPr>
          <w:gridAfter w:val="1"/>
          <w:wAfter w:w="131" w:type="pct"/>
          <w:trHeight w:hRule="exact" w:val="1134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1036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70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 w:rsidP="00022A28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Колич</w:t>
            </w:r>
            <w:r w:rsidR="00022A28">
              <w:rPr>
                <w:b/>
                <w:bCs/>
                <w:sz w:val="26"/>
                <w:szCs w:val="26"/>
              </w:rPr>
              <w:t>ество</w:t>
            </w:r>
          </w:p>
        </w:tc>
        <w:tc>
          <w:tcPr>
            <w:tcW w:w="833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Порядковый учетный номер</w:t>
            </w:r>
          </w:p>
        </w:tc>
        <w:tc>
          <w:tcPr>
            <w:tcW w:w="814" w:type="pct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3D670C" w:rsidRDefault="00BC28CF">
            <w:pPr>
              <w:jc w:val="center"/>
              <w:rPr>
                <w:b/>
                <w:bCs/>
                <w:sz w:val="26"/>
                <w:szCs w:val="26"/>
              </w:rPr>
            </w:pPr>
            <w:r w:rsidRPr="003D670C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/>
        </w:tc>
        <w:tc>
          <w:tcPr>
            <w:tcW w:w="1036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/>
        </w:tc>
        <w:tc>
          <w:tcPr>
            <w:tcW w:w="770" w:type="pct"/>
            <w:gridSpan w:val="3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83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</w:pPr>
          </w:p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3971E2" w:rsidP="00EE237C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EE237C">
              <w:rPr>
                <w:bCs/>
              </w:rPr>
              <w:t>55</w:t>
            </w:r>
            <w:r w:rsidRPr="003971E2">
              <w:rPr>
                <w:bCs/>
              </w:rPr>
              <w:t>-01</w:t>
            </w: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  <w:lang w:val="en-US"/>
              </w:rPr>
              <w:t>BPF_PROG_TYPE</w:t>
            </w:r>
            <w:r w:rsidRPr="003971E2">
              <w:rPr>
                <w:sz w:val="24"/>
              </w:rPr>
              <w:t>_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/>
        </w:tc>
      </w:tr>
      <w:tr w:rsidR="003971E2" w:rsidRP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/>
        </w:tc>
        <w:tc>
          <w:tcPr>
            <w:tcW w:w="1036" w:type="pct"/>
            <w:gridSpan w:val="2"/>
            <w:vAlign w:val="center"/>
          </w:tcPr>
          <w:p w:rsidR="00DE19B0" w:rsidRPr="003971E2" w:rsidRDefault="00EE237C">
            <w:pPr>
              <w:rPr>
                <w:lang w:val="en-US"/>
              </w:rPr>
            </w:pPr>
            <w:r>
              <w:rPr>
                <w:color w:val="000000"/>
              </w:rPr>
              <w:t>SOCKET_FILTER</w:t>
            </w: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3971E2">
            <w:pPr>
              <w:jc w:val="center"/>
              <w:rPr>
                <w:lang w:val="en-US"/>
              </w:rPr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DE19B0" w:rsidRPr="003971E2" w:rsidRDefault="00DE19B0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DE19B0" w:rsidRPr="003971E2" w:rsidRDefault="00DE19B0">
            <w:pPr>
              <w:rPr>
                <w:lang w:val="en-US"/>
              </w:rPr>
            </w:pPr>
          </w:p>
        </w:tc>
      </w:tr>
      <w:tr w:rsidR="003971E2" w:rsidRP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EE237C">
            <w:pPr>
              <w:rPr>
                <w:bCs/>
              </w:rPr>
            </w:pPr>
            <w:r w:rsidRPr="003971E2">
              <w:rPr>
                <w:bCs/>
              </w:rPr>
              <w:t>643.МРАГ.000</w:t>
            </w:r>
            <w:r w:rsidR="00EE237C">
              <w:rPr>
                <w:bCs/>
              </w:rPr>
              <w:t>5</w:t>
            </w:r>
            <w:r w:rsidRPr="003971E2">
              <w:rPr>
                <w:bCs/>
              </w:rPr>
              <w:t>5-01 20 01</w:t>
            </w: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  <w:rPr>
                <w:sz w:val="24"/>
              </w:rPr>
            </w:pPr>
            <w:r w:rsidRPr="003971E2">
              <w:rPr>
                <w:sz w:val="24"/>
              </w:rPr>
              <w:t xml:space="preserve">Ведомость 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  <w:r w:rsidRPr="003971E2">
              <w:t>эксплуатационных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RP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r w:rsidRPr="003971E2">
              <w:t>документов</w:t>
            </w: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  <w:r w:rsidRPr="003971E2">
              <w:rPr>
                <w:bCs/>
              </w:rPr>
              <w:t>1</w:t>
            </w: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  <w:rPr>
                <w:lang w:val="en-US"/>
              </w:rPr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lang w:val="en-US"/>
              </w:rPr>
            </w:pPr>
          </w:p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3"/>
              <w:tabs>
                <w:tab w:val="clear" w:pos="9923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  <w:rPr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P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P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P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P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  <w:sz w:val="28"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  <w:rPr>
                <w:sz w:val="28"/>
              </w:rPr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>
            <w:pPr>
              <w:rPr>
                <w:b/>
                <w:bCs/>
              </w:rPr>
            </w:pPr>
          </w:p>
        </w:tc>
        <w:tc>
          <w:tcPr>
            <w:tcW w:w="1036" w:type="pct"/>
            <w:gridSpan w:val="2"/>
            <w:vAlign w:val="center"/>
          </w:tcPr>
          <w:p w:rsidR="003971E2" w:rsidRDefault="003971E2" w:rsidP="003971E2">
            <w:pPr>
              <w:pStyle w:val="a3"/>
              <w:tabs>
                <w:tab w:val="clear" w:pos="4677"/>
                <w:tab w:val="clear" w:pos="9355"/>
              </w:tabs>
            </w:pPr>
          </w:p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3971E2" w:rsidTr="00EE237C">
        <w:trPr>
          <w:gridAfter w:val="1"/>
          <w:wAfter w:w="131" w:type="pct"/>
          <w:trHeight w:hRule="exact" w:val="397"/>
        </w:trPr>
        <w:tc>
          <w:tcPr>
            <w:tcW w:w="1416" w:type="pct"/>
            <w:gridSpan w:val="4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1036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/>
        </w:tc>
        <w:tc>
          <w:tcPr>
            <w:tcW w:w="770" w:type="pct"/>
            <w:gridSpan w:val="3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33" w:type="pct"/>
            <w:gridSpan w:val="2"/>
            <w:tcBorders>
              <w:bottom w:val="single" w:sz="18" w:space="0" w:color="auto"/>
            </w:tcBorders>
            <w:vAlign w:val="center"/>
          </w:tcPr>
          <w:p w:rsidR="003971E2" w:rsidRDefault="003971E2" w:rsidP="003971E2">
            <w:pPr>
              <w:jc w:val="center"/>
            </w:pPr>
          </w:p>
        </w:tc>
        <w:tc>
          <w:tcPr>
            <w:tcW w:w="814" w:type="pct"/>
            <w:gridSpan w:val="3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3971E2" w:rsidRDefault="003971E2" w:rsidP="003971E2"/>
        </w:tc>
      </w:tr>
      <w:tr w:rsidR="00DE19B0" w:rsidTr="009F21E8">
        <w:trPr>
          <w:cantSplit/>
          <w:trHeight w:hRule="exact" w:val="567"/>
        </w:trPr>
        <w:tc>
          <w:tcPr>
            <w:tcW w:w="5000" w:type="pct"/>
            <w:gridSpan w:val="1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Pr="006E12A6" w:rsidRDefault="00BC28CF">
            <w:pPr>
              <w:pStyle w:val="4"/>
              <w:rPr>
                <w:caps w:val="0"/>
                <w:sz w:val="28"/>
                <w:szCs w:val="28"/>
              </w:rPr>
            </w:pPr>
            <w:r w:rsidRPr="006E12A6">
              <w:rPr>
                <w:caps w:val="0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DE19B0" w:rsidTr="00EE237C">
        <w:trPr>
          <w:cantSplit/>
          <w:trHeight w:hRule="exact" w:val="284"/>
        </w:trPr>
        <w:tc>
          <w:tcPr>
            <w:tcW w:w="2478" w:type="pct"/>
            <w:gridSpan w:val="7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5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Всего</w:t>
            </w:r>
          </w:p>
          <w:p w:rsidR="00DE19B0" w:rsidRDefault="00BC28CF">
            <w:pPr>
              <w:jc w:val="center"/>
            </w:pPr>
            <w:r>
              <w:t>листов</w:t>
            </w:r>
          </w:p>
          <w:p w:rsidR="00DE19B0" w:rsidRDefault="00BC28CF">
            <w:pPr>
              <w:jc w:val="center"/>
            </w:pPr>
            <w:r>
              <w:t>(страниц)</w:t>
            </w:r>
          </w:p>
          <w:p w:rsidR="00DE19B0" w:rsidRDefault="00BC28CF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641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№</w:t>
            </w:r>
          </w:p>
          <w:p w:rsidR="00DE19B0" w:rsidRDefault="00BC28CF">
            <w:pPr>
              <w:jc w:val="center"/>
            </w:pPr>
            <w:r>
              <w:t>документа</w:t>
            </w:r>
          </w:p>
        </w:tc>
        <w:tc>
          <w:tcPr>
            <w:tcW w:w="643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Входящий</w:t>
            </w:r>
          </w:p>
          <w:p w:rsidR="00DE19B0" w:rsidRDefault="00BC28CF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E19B0" w:rsidRDefault="00BC28CF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E19B0" w:rsidRDefault="00BC28CF">
            <w:pPr>
              <w:jc w:val="center"/>
            </w:pPr>
            <w:r>
              <w:t>документа</w:t>
            </w:r>
          </w:p>
          <w:p w:rsidR="00DE19B0" w:rsidRDefault="00BC28CF">
            <w:pPr>
              <w:jc w:val="center"/>
            </w:pPr>
            <w:r>
              <w:t>и дата</w:t>
            </w:r>
          </w:p>
        </w:tc>
        <w:tc>
          <w:tcPr>
            <w:tcW w:w="375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Подп.</w:t>
            </w:r>
          </w:p>
        </w:tc>
        <w:tc>
          <w:tcPr>
            <w:tcW w:w="320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Дата</w:t>
            </w:r>
          </w:p>
        </w:tc>
      </w:tr>
      <w:tr w:rsidR="00DE19B0" w:rsidTr="00EE237C">
        <w:trPr>
          <w:cantSplit/>
          <w:trHeight w:hRule="exact" w:val="113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Изм</w:t>
            </w:r>
            <w:proofErr w:type="spellEnd"/>
          </w:p>
        </w:tc>
        <w:tc>
          <w:tcPr>
            <w:tcW w:w="54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изменен</w:t>
            </w:r>
          </w:p>
          <w:p w:rsidR="00DE19B0" w:rsidRDefault="00BC28CF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550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заме</w:t>
            </w:r>
          </w:p>
          <w:p w:rsidR="00DE19B0" w:rsidRDefault="00BC28CF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548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r>
              <w:t>новых</w:t>
            </w:r>
          </w:p>
        </w:tc>
        <w:tc>
          <w:tcPr>
            <w:tcW w:w="550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E19B0" w:rsidRDefault="00BC28CF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E19B0" w:rsidRDefault="00BC28CF">
            <w:pPr>
              <w:jc w:val="center"/>
            </w:pPr>
            <w:r>
              <w:t>ванных</w:t>
            </w:r>
          </w:p>
        </w:tc>
        <w:tc>
          <w:tcPr>
            <w:tcW w:w="5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1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643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75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  <w:tc>
          <w:tcPr>
            <w:tcW w:w="320" w:type="pct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E19B0" w:rsidRDefault="00DE19B0"/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top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  <w:tr w:rsidR="00DE19B0" w:rsidTr="00EE237C">
        <w:trPr>
          <w:trHeight w:hRule="exact" w:val="284"/>
        </w:trPr>
        <w:tc>
          <w:tcPr>
            <w:tcW w:w="288" w:type="pct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3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8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50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542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1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643" w:type="pct"/>
            <w:gridSpan w:val="2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75" w:type="pct"/>
            <w:tcBorders>
              <w:bottom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  <w:tc>
          <w:tcPr>
            <w:tcW w:w="320" w:type="pct"/>
            <w:gridSpan w:val="2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E19B0" w:rsidRDefault="00DE19B0">
            <w:pPr>
              <w:jc w:val="center"/>
            </w:pPr>
          </w:p>
        </w:tc>
      </w:tr>
    </w:tbl>
    <w:p w:rsidR="00BC28CF" w:rsidRDefault="00BC28CF">
      <w:pPr>
        <w:rPr>
          <w:sz w:val="2"/>
        </w:rPr>
      </w:pPr>
    </w:p>
    <w:sectPr w:rsidR="00BC28CF">
      <w:headerReference w:type="even" r:id="rId14"/>
      <w:headerReference w:type="default" r:id="rId15"/>
      <w:footerReference w:type="first" r:id="rId16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928" w:rsidRDefault="00590928">
      <w:r>
        <w:separator/>
      </w:r>
    </w:p>
  </w:endnote>
  <w:endnote w:type="continuationSeparator" w:id="0">
    <w:p w:rsidR="00590928" w:rsidRDefault="00590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464C5" w:rsidRDefault="009464C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BB31F5">
    <w:pPr>
      <w:pStyle w:val="a6"/>
      <w:jc w:val="center"/>
    </w:pPr>
  </w:p>
  <w:p w:rsidR="009464C5" w:rsidRDefault="009464C5" w:rsidP="00BB31F5">
    <w:pPr>
      <w:pStyle w:val="a6"/>
      <w:rPr>
        <w:b/>
        <w:bCs/>
        <w:sz w:val="28"/>
        <w:szCs w:val="28"/>
      </w:rPr>
    </w:pPr>
  </w:p>
  <w:p w:rsidR="009464C5" w:rsidRDefault="009464C5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 w:rsidP="006B448D">
    <w:pPr>
      <w:jc w:val="center"/>
      <w:rPr>
        <w:sz w:val="28"/>
      </w:rPr>
    </w:pPr>
    <w:r>
      <w:rPr>
        <w:sz w:val="28"/>
      </w:rPr>
      <w:t>2026</w:t>
    </w:r>
  </w:p>
  <w:p w:rsidR="009464C5" w:rsidRDefault="009464C5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464C5" w:rsidRPr="00147979" w:rsidRDefault="009464C5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464C5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464C5" w:rsidRPr="001728F7" w:rsidRDefault="009464C5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464C5" w:rsidRPr="006B448D" w:rsidRDefault="009464C5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Pr="00C75DE0" w:rsidRDefault="003D670C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9449F9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9449F9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>
    <w:pPr>
      <w:pStyle w:val="a6"/>
      <w:jc w:val="center"/>
      <w:rPr>
        <w:b/>
        <w:bCs/>
        <w:sz w:val="28"/>
        <w:szCs w:val="28"/>
      </w:rPr>
    </w:pPr>
  </w:p>
  <w:p w:rsidR="003D670C" w:rsidRDefault="003D670C" w:rsidP="00C75DE0">
    <w:pPr>
      <w:jc w:val="center"/>
      <w:rPr>
        <w:sz w:val="28"/>
      </w:rPr>
    </w:pPr>
    <w:r>
      <w:rPr>
        <w:sz w:val="28"/>
      </w:rPr>
      <w:t>2026</w:t>
    </w:r>
  </w:p>
  <w:p w:rsidR="003D670C" w:rsidRDefault="003D670C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3D670C" w:rsidRPr="00147979" w:rsidRDefault="003D670C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D670C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3D670C" w:rsidRPr="001728F7" w:rsidRDefault="003D670C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3D670C" w:rsidRPr="006B448D" w:rsidRDefault="003D670C" w:rsidP="00C75DE0">
    <w:pPr>
      <w:pStyle w:val="a6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6"/>
      <w:jc w:val="center"/>
      <w:rPr>
        <w:b/>
        <w:bCs/>
        <w:sz w:val="36"/>
      </w:rPr>
    </w:pPr>
    <w:r>
      <w:rPr>
        <w:caps/>
        <w:sz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</w:rPr>
      <w:t xml:space="preserve"> </w:t>
    </w:r>
    <w:r>
      <w:rPr>
        <w:rStyle w:val="a5"/>
        <w:sz w:val="36"/>
      </w:rPr>
      <w:fldChar w:fldCharType="begin"/>
    </w:r>
    <w:r>
      <w:rPr>
        <w:rStyle w:val="a5"/>
        <w:sz w:val="36"/>
      </w:rPr>
      <w:instrText xml:space="preserve"> NUMPAGES </w:instrText>
    </w:r>
    <w:r>
      <w:rPr>
        <w:rStyle w:val="a5"/>
        <w:sz w:val="36"/>
      </w:rPr>
      <w:fldChar w:fldCharType="separate"/>
    </w:r>
    <w:r>
      <w:rPr>
        <w:rStyle w:val="a5"/>
        <w:noProof/>
        <w:sz w:val="36"/>
      </w:rPr>
      <w:t>1</w:t>
    </w:r>
    <w:r>
      <w:rPr>
        <w:rStyle w:val="a5"/>
        <w:sz w:val="36"/>
      </w:rPr>
      <w:fldChar w:fldCharType="end"/>
    </w: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DE19B0">
    <w:pPr>
      <w:pStyle w:val="a6"/>
      <w:jc w:val="center"/>
      <w:rPr>
        <w:b/>
        <w:bCs/>
        <w:sz w:val="28"/>
      </w:rPr>
    </w:pPr>
  </w:p>
  <w:p w:rsidR="00DE19B0" w:rsidRDefault="00BC28CF">
    <w:pPr>
      <w:pStyle w:val="a6"/>
      <w:jc w:val="center"/>
      <w:rPr>
        <w:b/>
        <w:bCs/>
        <w:sz w:val="28"/>
      </w:rPr>
    </w:pPr>
    <w:r>
      <w:rPr>
        <w:b/>
        <w:bCs/>
        <w:sz w:val="28"/>
      </w:rPr>
      <w:t xml:space="preserve">2005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928" w:rsidRDefault="00590928">
      <w:r>
        <w:separator/>
      </w:r>
    </w:p>
  </w:footnote>
  <w:footnote w:type="continuationSeparator" w:id="0">
    <w:p w:rsidR="00590928" w:rsidRDefault="00590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64C5" w:rsidRDefault="009464C5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70C" w:rsidRDefault="003D670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Default="00BC28CF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E19B0" w:rsidRDefault="00DE19B0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19B0" w:rsidRPr="003D670C" w:rsidRDefault="00BC28CF">
    <w:pPr>
      <w:pStyle w:val="a3"/>
      <w:framePr w:wrap="around" w:vAnchor="text" w:hAnchor="page" w:x="6151" w:y="-6"/>
      <w:rPr>
        <w:rStyle w:val="a5"/>
        <w:bCs/>
      </w:rPr>
    </w:pPr>
    <w:r w:rsidRPr="003D670C">
      <w:rPr>
        <w:rStyle w:val="a5"/>
        <w:bCs/>
      </w:rPr>
      <w:fldChar w:fldCharType="begin"/>
    </w:r>
    <w:r w:rsidRPr="003D670C">
      <w:rPr>
        <w:rStyle w:val="a5"/>
        <w:bCs/>
      </w:rPr>
      <w:instrText xml:space="preserve">PAGE  </w:instrText>
    </w:r>
    <w:r w:rsidRPr="003D670C">
      <w:rPr>
        <w:rStyle w:val="a5"/>
        <w:bCs/>
      </w:rPr>
      <w:fldChar w:fldCharType="separate"/>
    </w:r>
    <w:r w:rsidR="009449F9">
      <w:rPr>
        <w:rStyle w:val="a5"/>
        <w:bCs/>
        <w:noProof/>
      </w:rPr>
      <w:t>5</w:t>
    </w:r>
    <w:r w:rsidRPr="003D670C">
      <w:rPr>
        <w:rStyle w:val="a5"/>
        <w:bCs/>
      </w:rPr>
      <w:fldChar w:fldCharType="end"/>
    </w:r>
  </w:p>
  <w:p w:rsidR="00DE19B0" w:rsidRPr="003D670C" w:rsidRDefault="00DE19B0">
    <w:pPr>
      <w:pStyle w:val="a3"/>
    </w:pPr>
  </w:p>
  <w:p w:rsidR="00DE19B0" w:rsidRPr="003D670C" w:rsidRDefault="006E12A6" w:rsidP="006E12A6">
    <w:pPr>
      <w:pStyle w:val="a3"/>
      <w:jc w:val="center"/>
      <w:rPr>
        <w:bCs/>
      </w:rPr>
    </w:pPr>
    <w:r w:rsidRPr="003D670C">
      <w:rPr>
        <w:bCs/>
        <w:caps/>
      </w:rPr>
      <w:fldChar w:fldCharType="begin"/>
    </w:r>
    <w:r w:rsidRPr="003D670C">
      <w:rPr>
        <w:bCs/>
        <w:caps/>
      </w:rPr>
      <w:instrText xml:space="preserve"> REF </w:instrText>
    </w:r>
    <w:r w:rsidRPr="003D670C">
      <w:rPr>
        <w:bCs/>
        <w:i/>
        <w:iCs/>
      </w:rPr>
      <w:instrText>ДецНомер</w:instrText>
    </w:r>
    <w:r w:rsidRPr="003D670C">
      <w:rPr>
        <w:bCs/>
        <w:caps/>
      </w:rPr>
      <w:instrText xml:space="preserve">  \* MERGEFORMAT </w:instrText>
    </w:r>
    <w:r w:rsidRPr="003D670C">
      <w:rPr>
        <w:bCs/>
        <w:caps/>
      </w:rPr>
      <w:fldChar w:fldCharType="separate"/>
    </w:r>
    <w:r w:rsidRPr="003D670C">
      <w:rPr>
        <w:bCs/>
      </w:rPr>
      <w:t>643.МРАГ.000</w:t>
    </w:r>
    <w:r w:rsidR="00EE237C">
      <w:rPr>
        <w:bCs/>
      </w:rPr>
      <w:t>5</w:t>
    </w:r>
    <w:r w:rsidRPr="003D670C">
      <w:rPr>
        <w:bCs/>
      </w:rPr>
      <w:t>5-01 30 01</w:t>
    </w:r>
    <w:r w:rsidRPr="003D670C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E394C"/>
    <w:multiLevelType w:val="hybridMultilevel"/>
    <w:tmpl w:val="8EB06AF2"/>
    <w:lvl w:ilvl="0" w:tplc="0419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1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A5804"/>
    <w:multiLevelType w:val="hybridMultilevel"/>
    <w:tmpl w:val="C1A43DC4"/>
    <w:lvl w:ilvl="0" w:tplc="04190001">
      <w:start w:val="1"/>
      <w:numFmt w:val="bullet"/>
      <w:lvlText w:val=""/>
      <w:lvlJc w:val="left"/>
      <w:pPr>
        <w:tabs>
          <w:tab w:val="num" w:pos="759"/>
        </w:tabs>
        <w:ind w:left="7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79"/>
        </w:tabs>
        <w:ind w:left="147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99"/>
        </w:tabs>
        <w:ind w:left="21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19"/>
        </w:tabs>
        <w:ind w:left="29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39"/>
        </w:tabs>
        <w:ind w:left="363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59"/>
        </w:tabs>
        <w:ind w:left="43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79"/>
        </w:tabs>
        <w:ind w:left="50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99"/>
        </w:tabs>
        <w:ind w:left="579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19"/>
        </w:tabs>
        <w:ind w:left="6519" w:hanging="360"/>
      </w:pPr>
      <w:rPr>
        <w:rFonts w:ascii="Wingdings" w:hAnsi="Wingdings" w:hint="default"/>
      </w:rPr>
    </w:lvl>
  </w:abstractNum>
  <w:abstractNum w:abstractNumId="3" w15:restartNumberingAfterBreak="0">
    <w:nsid w:val="2690165A"/>
    <w:multiLevelType w:val="hybridMultilevel"/>
    <w:tmpl w:val="53A0756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6077"/>
    <w:multiLevelType w:val="hybridMultilevel"/>
    <w:tmpl w:val="1CE4961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442BCF"/>
    <w:multiLevelType w:val="hybridMultilevel"/>
    <w:tmpl w:val="DD20BF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FF2653E"/>
    <w:multiLevelType w:val="hybridMultilevel"/>
    <w:tmpl w:val="88BE537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1" w:dllVersion="512" w:checkStyle="1"/>
  <w:proofState w:spelling="clean" w:grammar="clean"/>
  <w:attachedTemplate r:id="rId1"/>
  <w:defaultTabStop w:val="709"/>
  <w:drawingGridHorizontalSpacing w:val="57"/>
  <w:drawingGridVerticalSpacing w:val="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4C5"/>
    <w:rsid w:val="00022A28"/>
    <w:rsid w:val="003971E2"/>
    <w:rsid w:val="003D670C"/>
    <w:rsid w:val="004C7964"/>
    <w:rsid w:val="00590928"/>
    <w:rsid w:val="005A50F9"/>
    <w:rsid w:val="005D7785"/>
    <w:rsid w:val="006E12A6"/>
    <w:rsid w:val="00715DFE"/>
    <w:rsid w:val="00817C64"/>
    <w:rsid w:val="0093607F"/>
    <w:rsid w:val="009449F9"/>
    <w:rsid w:val="009464C5"/>
    <w:rsid w:val="009F21E8"/>
    <w:rsid w:val="00AA2E67"/>
    <w:rsid w:val="00BC28CF"/>
    <w:rsid w:val="00D9026A"/>
    <w:rsid w:val="00DA72A5"/>
    <w:rsid w:val="00DE19B0"/>
    <w:rsid w:val="00EE2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CE503A"/>
  <w15:chartTrackingRefBased/>
  <w15:docId w15:val="{4907FE2E-ADED-459B-BEF4-0C0EB161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4C5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tabs>
        <w:tab w:val="left" w:pos="5727"/>
      </w:tabs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sz w:val="32"/>
    </w:rPr>
  </w:style>
  <w:style w:type="paragraph" w:styleId="8">
    <w:name w:val="heading 8"/>
    <w:basedOn w:val="a"/>
    <w:next w:val="a"/>
    <w:qFormat/>
    <w:pPr>
      <w:keepNext/>
      <w:ind w:firstLine="709"/>
      <w:jc w:val="both"/>
      <w:outlineLvl w:val="7"/>
    </w:pPr>
    <w:rPr>
      <w:sz w:val="28"/>
    </w:rPr>
  </w:style>
  <w:style w:type="paragraph" w:styleId="9">
    <w:name w:val="heading 9"/>
    <w:basedOn w:val="a"/>
    <w:next w:val="a"/>
    <w:qFormat/>
    <w:pPr>
      <w:keepNext/>
      <w:ind w:left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</w:rPr>
  </w:style>
  <w:style w:type="paragraph" w:styleId="20">
    <w:name w:val="Body Text 2"/>
    <w:basedOn w:val="a"/>
    <w:semiHidden/>
    <w:rPr>
      <w:sz w:val="32"/>
    </w:rPr>
  </w:style>
  <w:style w:type="paragraph" w:styleId="ae">
    <w:name w:val="Body Text Indent"/>
    <w:basedOn w:val="a"/>
    <w:semiHidden/>
    <w:pPr>
      <w:ind w:firstLine="709"/>
      <w:jc w:val="both"/>
    </w:pPr>
    <w:rPr>
      <w:sz w:val="28"/>
    </w:rPr>
  </w:style>
  <w:style w:type="character" w:customStyle="1" w:styleId="a4">
    <w:name w:val="Верхний колонтитул Знак"/>
    <w:link w:val="a3"/>
    <w:semiHidden/>
    <w:rsid w:val="009464C5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9464C5"/>
    <w:rPr>
      <w:sz w:val="24"/>
      <w:szCs w:val="24"/>
    </w:rPr>
  </w:style>
  <w:style w:type="table" w:styleId="af">
    <w:name w:val="Table Grid"/>
    <w:basedOn w:val="a1"/>
    <w:uiPriority w:val="39"/>
    <w:rsid w:val="009F21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6E13C-D9DA-4B3F-A88C-BF09C9126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27</TotalTime>
  <Pages>6</Pages>
  <Words>219</Words>
  <Characters>2717</Characters>
  <Application>Microsoft Office Word</Application>
  <DocSecurity>0</DocSecurity>
  <Lines>22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13</cp:revision>
  <cp:lastPrinted>2005-10-10T11:19:00Z</cp:lastPrinted>
  <dcterms:created xsi:type="dcterms:W3CDTF">2026-03-30T15:04:00Z</dcterms:created>
  <dcterms:modified xsi:type="dcterms:W3CDTF">2026-04-07T09:32:00Z</dcterms:modified>
</cp:coreProperties>
</file>