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4F1F5F" w:rsidP="00152C08">
      <w:pPr>
        <w:jc w:val="center"/>
        <w:rPr>
          <w:b/>
          <w:bCs/>
          <w:caps/>
          <w:sz w:val="28"/>
          <w:szCs w:val="28"/>
        </w:rPr>
      </w:pPr>
      <w:r w:rsidRPr="004F1F5F">
        <w:rPr>
          <w:b/>
          <w:sz w:val="28"/>
          <w:szCs w:val="28"/>
          <w:lang w:val="en-US"/>
        </w:rPr>
        <w:t>BPF_PROG_TYPE_SOCKET_FILTER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4F1F5F">
        <w:rPr>
          <w:b/>
          <w:bCs/>
          <w:sz w:val="28"/>
        </w:rPr>
        <w:t>5</w:t>
      </w:r>
      <w:r w:rsidR="00D93620">
        <w:rPr>
          <w:b/>
          <w:bCs/>
          <w:sz w:val="28"/>
        </w:rPr>
        <w:t>5-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4F1F5F">
        <w:rPr>
          <w:caps/>
          <w:sz w:val="28"/>
        </w:rPr>
        <w:t>5</w:t>
      </w:r>
      <w:r w:rsidR="00152C08" w:rsidRPr="00152C08">
        <w:rPr>
          <w:caps/>
          <w:sz w:val="28"/>
        </w:rPr>
        <w:t>5-01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4F1F5F">
      <w:pPr>
        <w:jc w:val="center"/>
        <w:rPr>
          <w:b/>
          <w:bCs/>
          <w:caps/>
          <w:sz w:val="28"/>
          <w:szCs w:val="28"/>
          <w:lang w:val="en-US"/>
        </w:rPr>
      </w:pPr>
      <w:r w:rsidRPr="004F1F5F">
        <w:rPr>
          <w:b/>
          <w:sz w:val="28"/>
          <w:szCs w:val="28"/>
          <w:lang w:val="en-US"/>
        </w:rPr>
        <w:t>BPF_PROG_TYPE_SOCKET_FILTER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4F1F5F">
        <w:rPr>
          <w:b/>
          <w:bCs/>
          <w:caps/>
          <w:sz w:val="28"/>
          <w:szCs w:val="28"/>
        </w:rPr>
        <w:t>5</w:t>
      </w:r>
      <w:r w:rsidR="00152C08" w:rsidRPr="00152C08">
        <w:rPr>
          <w:b/>
          <w:bCs/>
          <w:caps/>
          <w:sz w:val="28"/>
          <w:szCs w:val="28"/>
        </w:rPr>
        <w:t>5-01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4F1F5F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4F1F5F">
              <w:rPr>
                <w:b w:val="0"/>
                <w:bCs w:val="0"/>
                <w:sz w:val="28"/>
              </w:rPr>
              <w:t>5</w:t>
            </w:r>
            <w:r>
              <w:rPr>
                <w:b w:val="0"/>
                <w:bCs w:val="0"/>
                <w:sz w:val="28"/>
              </w:rPr>
              <w:t>5-01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4F1F5F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>
              <w:rPr>
                <w:sz w:val="28"/>
              </w:rPr>
              <w:t>5-01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4F1F5F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 w:rsidRPr="00247B05">
              <w:rPr>
                <w:sz w:val="28"/>
              </w:rPr>
              <w:t>5-01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4F1F5F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>
              <w:rPr>
                <w:sz w:val="28"/>
              </w:rPr>
              <w:t>5-01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4F1F5F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>
              <w:rPr>
                <w:sz w:val="28"/>
              </w:rPr>
              <w:t>5-01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4F1F5F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>
              <w:rPr>
                <w:sz w:val="28"/>
              </w:rPr>
              <w:t>5-01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4F1F5F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>
              <w:rPr>
                <w:sz w:val="28"/>
              </w:rPr>
              <w:t>5-01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4F1F5F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>
              <w:rPr>
                <w:sz w:val="28"/>
              </w:rPr>
              <w:t>5-01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4F1F5F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>
              <w:rPr>
                <w:sz w:val="28"/>
              </w:rPr>
              <w:t>5-01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4F1F5F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>
              <w:rPr>
                <w:sz w:val="28"/>
              </w:rPr>
              <w:t>5-01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4F1F5F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>
              <w:rPr>
                <w:sz w:val="28"/>
              </w:rPr>
              <w:t>5-01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4F1F5F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4F1F5F">
              <w:rPr>
                <w:sz w:val="28"/>
              </w:rPr>
              <w:t>5</w:t>
            </w:r>
            <w:r>
              <w:rPr>
                <w:sz w:val="28"/>
              </w:rPr>
              <w:t>5-01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4F1F5F" w:rsidP="004F1F5F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4F1F5F">
              <w:rPr>
                <w:lang w:val="en-US"/>
              </w:rPr>
              <w:t>BPF_PROG_TYPE_SOCKET_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4F1F5F" w:rsidP="00A9176E">
            <w:pPr>
              <w:rPr>
                <w:sz w:val="28"/>
              </w:rPr>
            </w:pPr>
            <w:r w:rsidRPr="004F1F5F">
              <w:rPr>
                <w:sz w:val="28"/>
                <w:lang w:val="en-US"/>
              </w:rPr>
              <w:t>FILTER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</w:t>
            </w:r>
            <w:bookmarkStart w:id="2" w:name="_GoBack"/>
            <w:bookmarkEnd w:id="2"/>
            <w:r>
              <w:t>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4F1F5F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4F1F5F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4F1F5F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4F1F5F">
      <w:rPr>
        <w:bCs/>
      </w:rPr>
      <w:t>5</w:t>
    </w:r>
    <w:r w:rsidRPr="00DC2B18">
      <w:rPr>
        <w:bCs/>
      </w:rPr>
      <w:t>5-01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4F1F5F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4F1F5F">
      <w:rPr>
        <w:bCs/>
      </w:rPr>
      <w:t>5</w:t>
    </w:r>
    <w:r w:rsidRPr="00DC2B18">
      <w:rPr>
        <w:bCs/>
      </w:rPr>
      <w:t>5-01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4F1F5F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27DF7BE8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45918-B8D5-42FF-A703-238AE884C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81</TotalTime>
  <Pages>5</Pages>
  <Words>154</Words>
  <Characters>2234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2026-04-06T10:42:00Z</dcterms:modified>
</cp:coreProperties>
</file>