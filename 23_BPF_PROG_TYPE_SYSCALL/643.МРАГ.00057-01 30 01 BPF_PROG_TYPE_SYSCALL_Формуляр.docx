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280836" w:rsidP="003D670C">
      <w:pPr>
        <w:jc w:val="center"/>
        <w:rPr>
          <w:b/>
          <w:bCs/>
          <w:caps/>
          <w:sz w:val="28"/>
          <w:szCs w:val="28"/>
        </w:rPr>
      </w:pPr>
      <w:r w:rsidRPr="00280836">
        <w:rPr>
          <w:b/>
          <w:sz w:val="28"/>
          <w:szCs w:val="28"/>
          <w:lang w:val="en-US"/>
        </w:rPr>
        <w:t>BPF_PROG_TYPE_SYSCALL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280836">
        <w:rPr>
          <w:b/>
          <w:bCs/>
          <w:sz w:val="28"/>
        </w:rPr>
        <w:t>57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280836">
        <w:rPr>
          <w:caps/>
          <w:sz w:val="28"/>
        </w:rPr>
        <w:t>57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280836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280836">
        <w:rPr>
          <w:b/>
          <w:sz w:val="28"/>
          <w:szCs w:val="28"/>
          <w:lang w:val="en-US"/>
        </w:rPr>
        <w:t>BPF_PROG_TYPE_SYSCALL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280836">
        <w:rPr>
          <w:b/>
          <w:bCs/>
          <w:caps/>
          <w:sz w:val="28"/>
          <w:szCs w:val="28"/>
        </w:rPr>
        <w:t>57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280836">
        <w:rPr>
          <w:sz w:val="28"/>
          <w:szCs w:val="28"/>
        </w:rPr>
        <w:t>57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280836">
        <w:rPr>
          <w:sz w:val="28"/>
          <w:szCs w:val="28"/>
        </w:rPr>
        <w:t>57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280836" w:rsidRPr="00280836">
        <w:rPr>
          <w:sz w:val="28"/>
        </w:rPr>
        <w:t>BPF_PROG_TYPE_SYSCALL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280836" w:rsidRPr="00280836">
        <w:rPr>
          <w:sz w:val="28"/>
        </w:rPr>
        <w:t>23-SYSCALL-BPF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280836" w:rsidRPr="001C005C">
        <w:rPr>
          <w:color w:val="000000"/>
          <w:sz w:val="28"/>
        </w:rPr>
        <w:t>syscall_prog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280836" w:rsidRPr="001C005C">
        <w:rPr>
          <w:color w:val="000000"/>
          <w:sz w:val="28"/>
        </w:rPr>
        <w:t>syscall_prog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280836" w:rsidRPr="001C005C">
        <w:rPr>
          <w:color w:val="000000"/>
          <w:sz w:val="28"/>
        </w:rPr>
        <w:t>syscall_prog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280836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280836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6831C6" w:rsidRDefault="006831C6" w:rsidP="006831C6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6831C6" w:rsidRPr="006831C6" w:rsidRDefault="006831C6" w:rsidP="006831C6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AA71F2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280836" w:rsidRPr="00280836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836" w:rsidRDefault="00280836" w:rsidP="00280836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836" w:rsidRDefault="00280836" w:rsidP="00280836">
            <w:pPr>
              <w:spacing w:before="40" w:after="40"/>
            </w:pPr>
            <w:r>
              <w:rPr>
                <w:color w:val="000000"/>
              </w:rPr>
              <w:t>BPF_PROG_TYPE_SYSCALL</w:t>
            </w:r>
          </w:p>
        </w:tc>
      </w:tr>
      <w:tr w:rsidR="00280836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836" w:rsidRDefault="00280836" w:rsidP="00280836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836" w:rsidRDefault="00280836" w:rsidP="00280836">
            <w:pPr>
              <w:spacing w:before="40" w:after="40"/>
            </w:pPr>
            <w:proofErr w:type="spellStart"/>
            <w:r>
              <w:rPr>
                <w:color w:val="000000"/>
              </w:rPr>
              <w:t>syscall</w:t>
            </w:r>
            <w:proofErr w:type="spellEnd"/>
          </w:p>
        </w:tc>
      </w:tr>
    </w:tbl>
    <w:p w:rsidR="00DE19B0" w:rsidRDefault="006831C6" w:rsidP="006831C6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AA71F2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6831C6" w:rsidTr="009F21E8">
        <w:tc>
          <w:tcPr>
            <w:tcW w:w="5097" w:type="dxa"/>
          </w:tcPr>
          <w:p w:rsidR="006831C6" w:rsidRDefault="006831C6" w:rsidP="006831C6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6831C6" w:rsidRDefault="006831C6" w:rsidP="006831C6">
            <w:pPr>
              <w:spacing w:before="40" w:after="40"/>
            </w:pPr>
            <w:proofErr w:type="spellStart"/>
            <w:r>
              <w:rPr>
                <w:color w:val="000000"/>
              </w:rPr>
              <w:t>bpf_syscall_prog</w:t>
            </w:r>
            <w:proofErr w:type="spellEnd"/>
          </w:p>
        </w:tc>
      </w:tr>
      <w:tr w:rsidR="006831C6" w:rsidTr="009F21E8">
        <w:tc>
          <w:tcPr>
            <w:tcW w:w="5097" w:type="dxa"/>
          </w:tcPr>
          <w:p w:rsidR="006831C6" w:rsidRDefault="006831C6" w:rsidP="006831C6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6831C6" w:rsidRDefault="006831C6" w:rsidP="006831C6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280836" w:rsidTr="009F21E8">
        <w:tc>
          <w:tcPr>
            <w:tcW w:w="5097" w:type="dxa"/>
          </w:tcPr>
          <w:p w:rsidR="00280836" w:rsidRPr="00B529E2" w:rsidRDefault="00280836" w:rsidP="00280836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280836" w:rsidRDefault="00280836" w:rsidP="00280836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280836" w:rsidTr="009F21E8">
        <w:tc>
          <w:tcPr>
            <w:tcW w:w="5097" w:type="dxa"/>
          </w:tcPr>
          <w:p w:rsidR="00280836" w:rsidRPr="00B529E2" w:rsidRDefault="00280836" w:rsidP="00280836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6F305E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280836" w:rsidRDefault="00280836" w:rsidP="00280836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280836" w:rsidTr="009F21E8">
        <w:tc>
          <w:tcPr>
            <w:tcW w:w="5097" w:type="dxa"/>
          </w:tcPr>
          <w:p w:rsidR="00280836" w:rsidRDefault="00280836" w:rsidP="00280836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280836" w:rsidRDefault="00280836" w:rsidP="00280836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280836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280836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280836">
              <w:rPr>
                <w:bCs/>
              </w:rPr>
              <w:t>57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280836">
            <w:pPr>
              <w:rPr>
                <w:lang w:val="en-US"/>
              </w:rPr>
            </w:pPr>
            <w:r>
              <w:rPr>
                <w:color w:val="000000"/>
              </w:rPr>
              <w:t>SYSCALL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280836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280836">
              <w:rPr>
                <w:bCs/>
              </w:rPr>
              <w:t>57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280836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280836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280836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280836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6831C6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6831C6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6831C6">
      <w:rPr>
        <w:rStyle w:val="a5"/>
        <w:bCs/>
        <w:noProof/>
      </w:rPr>
      <w:t>3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280836">
      <w:rPr>
        <w:bCs/>
      </w:rPr>
      <w:t>57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280836"/>
    <w:rsid w:val="003971E2"/>
    <w:rsid w:val="003D670C"/>
    <w:rsid w:val="004C7964"/>
    <w:rsid w:val="00590928"/>
    <w:rsid w:val="005D7785"/>
    <w:rsid w:val="006831C6"/>
    <w:rsid w:val="006E12A6"/>
    <w:rsid w:val="006F305E"/>
    <w:rsid w:val="00715DFE"/>
    <w:rsid w:val="00817C64"/>
    <w:rsid w:val="0093607F"/>
    <w:rsid w:val="009464C5"/>
    <w:rsid w:val="009F21E8"/>
    <w:rsid w:val="00AA2E67"/>
    <w:rsid w:val="00AA71F2"/>
    <w:rsid w:val="00BC28CF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9950CA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E9B5D-EBAE-4122-8982-805287397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26</TotalTime>
  <Pages>6</Pages>
  <Words>219</Words>
  <Characters>2682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2026-04-07T09:33:00Z</dcterms:modified>
</cp:coreProperties>
</file>