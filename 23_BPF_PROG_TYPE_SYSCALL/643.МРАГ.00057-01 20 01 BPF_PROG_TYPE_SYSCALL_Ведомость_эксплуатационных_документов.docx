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7D2771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7D2771">
        <w:rPr>
          <w:b/>
          <w:sz w:val="28"/>
          <w:szCs w:val="28"/>
          <w:lang w:val="en-US"/>
        </w:rPr>
        <w:t>BPF_PROG_TYPE_SYSCALL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7D2771">
        <w:rPr>
          <w:b/>
          <w:bCs/>
          <w:sz w:val="28"/>
        </w:rPr>
        <w:t>57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7D2771">
        <w:rPr>
          <w:caps/>
          <w:sz w:val="28"/>
        </w:rPr>
        <w:t>57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bookmarkStart w:id="2" w:name="_GoBack"/>
      <w:bookmarkEnd w:id="2"/>
    </w:p>
    <w:p w:rsidR="0026446B" w:rsidRPr="00152C08" w:rsidRDefault="007D2771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7D2771">
        <w:rPr>
          <w:b/>
          <w:sz w:val="28"/>
          <w:szCs w:val="28"/>
          <w:lang w:val="en-US"/>
        </w:rPr>
        <w:t>BPF_PROG_TYPE_SYSCALL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7D2771">
        <w:rPr>
          <w:b/>
          <w:bCs/>
          <w:caps/>
          <w:sz w:val="28"/>
          <w:szCs w:val="28"/>
        </w:rPr>
        <w:t>57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7D2771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7D2771">
              <w:rPr>
                <w:sz w:val="28"/>
              </w:rPr>
              <w:t>57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7D2771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7D2771">
              <w:rPr>
                <w:sz w:val="28"/>
              </w:rPr>
              <w:t>57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C50F4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C50F4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BC50F4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7D2771">
      <w:rPr>
        <w:bCs/>
      </w:rPr>
      <w:t>57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D2771"/>
    <w:rsid w:val="007F3273"/>
    <w:rsid w:val="00807F18"/>
    <w:rsid w:val="0083167A"/>
    <w:rsid w:val="00A9164B"/>
    <w:rsid w:val="00B61196"/>
    <w:rsid w:val="00BB31F5"/>
    <w:rsid w:val="00BC50F4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6707B1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69</TotalTime>
  <Pages>4</Pages>
  <Words>97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2026-03-30T10:08:00Z</dcterms:created>
  <dcterms:modified xsi:type="dcterms:W3CDTF">2026-04-02T11:10:00Z</dcterms:modified>
</cp:coreProperties>
</file>