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184A90" w:rsidP="003D670C">
      <w:pPr>
        <w:jc w:val="center"/>
        <w:rPr>
          <w:b/>
          <w:bCs/>
          <w:caps/>
          <w:sz w:val="28"/>
          <w:szCs w:val="28"/>
        </w:rPr>
      </w:pPr>
      <w:r w:rsidRPr="00184A90">
        <w:rPr>
          <w:b/>
          <w:sz w:val="28"/>
          <w:szCs w:val="28"/>
          <w:lang w:val="en-US"/>
        </w:rPr>
        <w:t>BPF_PROG_TYPE_FLOW_DISSECTOR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184A90">
        <w:rPr>
          <w:b/>
          <w:bCs/>
          <w:sz w:val="28"/>
          <w:lang w:val="en-US"/>
        </w:rPr>
        <w:t>42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184A90">
        <w:rPr>
          <w:caps/>
          <w:sz w:val="28"/>
          <w:lang w:val="en-US"/>
        </w:rPr>
        <w:t>42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184A90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184A90">
        <w:rPr>
          <w:b/>
          <w:sz w:val="28"/>
          <w:szCs w:val="28"/>
          <w:lang w:val="en-US"/>
        </w:rPr>
        <w:t>BPF_PROG_TYPE_FLOW_DISSECTOR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84A90">
        <w:rPr>
          <w:b/>
          <w:bCs/>
          <w:caps/>
          <w:sz w:val="28"/>
          <w:szCs w:val="28"/>
          <w:lang w:val="en-US"/>
        </w:rPr>
        <w:t>42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184A90" w:rsidRPr="00184A90">
        <w:rPr>
          <w:sz w:val="28"/>
          <w:szCs w:val="28"/>
        </w:rPr>
        <w:t>42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184A90" w:rsidRPr="00184A90">
        <w:rPr>
          <w:sz w:val="28"/>
          <w:szCs w:val="28"/>
        </w:rPr>
        <w:t>42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184A90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</w:t>
      </w:r>
      <w:r>
        <w:rPr>
          <w:sz w:val="28"/>
          <w:lang w:val="en-US"/>
        </w:rPr>
        <w:t> </w:t>
      </w:r>
      <w:r>
        <w:rPr>
          <w:sz w:val="28"/>
        </w:rPr>
        <w:t>программного</w:t>
      </w:r>
      <w:r>
        <w:rPr>
          <w:sz w:val="28"/>
          <w:lang w:val="en-US"/>
        </w:rPr>
        <w:t> </w:t>
      </w:r>
      <w:r w:rsidR="00BC28CF">
        <w:rPr>
          <w:sz w:val="28"/>
        </w:rPr>
        <w:t>изделия:</w:t>
      </w:r>
      <w:r>
        <w:rPr>
          <w:sz w:val="28"/>
          <w:lang w:val="en-US"/>
        </w:rPr>
        <w:t> </w:t>
      </w:r>
      <w:r w:rsidRPr="00184A90">
        <w:rPr>
          <w:sz w:val="28"/>
        </w:rPr>
        <w:t>BPF_PROG_TYPE_FLOW_DISSECTOR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184A90" w:rsidRPr="00184A90">
        <w:rPr>
          <w:sz w:val="28"/>
        </w:rPr>
        <w:t>08-FLOW-DISSECTOR-BPF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184A90" w:rsidRPr="00D145E4">
        <w:rPr>
          <w:color w:val="000000"/>
          <w:sz w:val="28"/>
        </w:rPr>
        <w:t>flow_dissector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184A90" w:rsidRPr="00D145E4">
        <w:rPr>
          <w:color w:val="000000"/>
          <w:sz w:val="28"/>
        </w:rPr>
        <w:t>flow_dissector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184A90" w:rsidRPr="00D145E4">
        <w:rPr>
          <w:color w:val="000000"/>
          <w:sz w:val="28"/>
        </w:rPr>
        <w:t>flow_dissector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184A90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184A90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8F7EC1" w:rsidRDefault="008F7EC1" w:rsidP="008F7EC1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8F7EC1" w:rsidRPr="008F7EC1" w:rsidRDefault="008F7EC1" w:rsidP="008F7EC1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D420E9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184A90" w:rsidRPr="008F7EC1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4A90" w:rsidRDefault="00184A90" w:rsidP="00184A90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4A90" w:rsidRPr="00184A90" w:rsidRDefault="00184A90" w:rsidP="00184A90">
            <w:pPr>
              <w:spacing w:before="40" w:after="40"/>
              <w:rPr>
                <w:lang w:val="en-US"/>
              </w:rPr>
            </w:pPr>
            <w:r w:rsidRPr="00184A90">
              <w:rPr>
                <w:color w:val="000000"/>
                <w:lang w:val="en-US"/>
              </w:rPr>
              <w:t>BPF_PROG_TYPE_FLOW_DISSECTOR</w:t>
            </w:r>
          </w:p>
        </w:tc>
      </w:tr>
    </w:tbl>
    <w:p w:rsidR="00DE19B0" w:rsidRDefault="008F7EC1" w:rsidP="008F7EC1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D420E9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8F7EC1" w:rsidTr="009F21E8">
        <w:tc>
          <w:tcPr>
            <w:tcW w:w="5097" w:type="dxa"/>
          </w:tcPr>
          <w:p w:rsidR="008F7EC1" w:rsidRDefault="008F7EC1" w:rsidP="008F7EC1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098" w:type="dxa"/>
          </w:tcPr>
          <w:p w:rsidR="008F7EC1" w:rsidRDefault="008F7EC1" w:rsidP="008F7EC1">
            <w:pPr>
              <w:spacing w:before="40" w:after="40"/>
            </w:pPr>
            <w:proofErr w:type="spellStart"/>
            <w:r>
              <w:rPr>
                <w:color w:val="000000"/>
              </w:rPr>
              <w:t>flow_dissector</w:t>
            </w:r>
            <w:proofErr w:type="spellEnd"/>
          </w:p>
        </w:tc>
      </w:tr>
      <w:tr w:rsidR="008F7EC1" w:rsidTr="009F21E8">
        <w:tc>
          <w:tcPr>
            <w:tcW w:w="5097" w:type="dxa"/>
          </w:tcPr>
          <w:p w:rsidR="008F7EC1" w:rsidRDefault="008F7EC1" w:rsidP="008F7EC1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8F7EC1" w:rsidRDefault="008F7EC1" w:rsidP="008F7EC1">
            <w:pPr>
              <w:spacing w:before="40" w:after="40"/>
            </w:pPr>
            <w:proofErr w:type="spellStart"/>
            <w:r>
              <w:rPr>
                <w:color w:val="000000"/>
              </w:rPr>
              <w:t>count_flow_dissector</w:t>
            </w:r>
            <w:proofErr w:type="spellEnd"/>
          </w:p>
        </w:tc>
      </w:tr>
      <w:bookmarkEnd w:id="2"/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9F21E8" w:rsidTr="009F21E8">
        <w:tc>
          <w:tcPr>
            <w:tcW w:w="5097" w:type="dxa"/>
          </w:tcPr>
          <w:p w:rsidR="009F21E8" w:rsidRPr="00B529E2" w:rsidRDefault="009F21E8" w:rsidP="009F21E8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9F21E8" w:rsidTr="009F21E8">
        <w:tc>
          <w:tcPr>
            <w:tcW w:w="5097" w:type="dxa"/>
          </w:tcPr>
          <w:p w:rsidR="009F21E8" w:rsidRPr="00B529E2" w:rsidRDefault="009F21E8" w:rsidP="009F21E8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456FFE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9F21E8" w:rsidTr="009F21E8">
        <w:tc>
          <w:tcPr>
            <w:tcW w:w="5097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F21E8" w:rsidRDefault="009F21E8" w:rsidP="009F21E8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5"/>
        <w:gridCol w:w="1047"/>
        <w:gridCol w:w="1066"/>
        <w:gridCol w:w="251"/>
        <w:gridCol w:w="1003"/>
        <w:gridCol w:w="1320"/>
        <w:gridCol w:w="55"/>
        <w:gridCol w:w="1130"/>
        <w:gridCol w:w="421"/>
        <w:gridCol w:w="917"/>
        <w:gridCol w:w="822"/>
        <w:gridCol w:w="520"/>
        <w:gridCol w:w="779"/>
        <w:gridCol w:w="399"/>
        <w:gridCol w:w="188"/>
      </w:tblGrid>
      <w:tr w:rsidR="003971E2" w:rsidRPr="00AA2E67" w:rsidTr="00184A90">
        <w:trPr>
          <w:gridAfter w:val="1"/>
          <w:wAfter w:w="103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64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64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184A90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184A90">
              <w:rPr>
                <w:bCs/>
                <w:lang w:val="en-US"/>
              </w:rPr>
              <w:t>42</w:t>
            </w:r>
            <w:r w:rsidRPr="003971E2">
              <w:rPr>
                <w:bCs/>
              </w:rPr>
              <w:t>-01</w:t>
            </w:r>
          </w:p>
        </w:tc>
        <w:tc>
          <w:tcPr>
            <w:tcW w:w="1064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64" w:type="pct"/>
            <w:gridSpan w:val="2"/>
            <w:vAlign w:val="center"/>
          </w:tcPr>
          <w:p w:rsidR="00DE19B0" w:rsidRPr="003971E2" w:rsidRDefault="00184A90">
            <w:pPr>
              <w:rPr>
                <w:lang w:val="en-US"/>
              </w:rPr>
            </w:pPr>
            <w:r w:rsidRPr="00184A90">
              <w:rPr>
                <w:lang w:val="en-US"/>
              </w:rPr>
              <w:t>FLOW_DISSECTOR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184A90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184A90">
              <w:rPr>
                <w:bCs/>
                <w:lang w:val="en-US"/>
              </w:rPr>
              <w:t>42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64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64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184A90">
        <w:trPr>
          <w:gridAfter w:val="1"/>
          <w:wAfter w:w="103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64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184A90">
        <w:trPr>
          <w:cantSplit/>
          <w:trHeight w:hRule="exact" w:val="284"/>
        </w:trPr>
        <w:tc>
          <w:tcPr>
            <w:tcW w:w="2506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4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29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184A90">
        <w:trPr>
          <w:cantSplit/>
          <w:trHeight w:hRule="exact" w:val="1134"/>
        </w:trPr>
        <w:tc>
          <w:tcPr>
            <w:tcW w:w="256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1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2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8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631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4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29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184A90">
        <w:trPr>
          <w:trHeight w:hRule="exact" w:val="284"/>
        </w:trPr>
        <w:tc>
          <w:tcPr>
            <w:tcW w:w="256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11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2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8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3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4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293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F7EC1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F7EC1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8F7EC1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184A90">
      <w:rPr>
        <w:bCs/>
        <w:lang w:val="en-US"/>
      </w:rPr>
      <w:t>42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184A90"/>
    <w:rsid w:val="003971E2"/>
    <w:rsid w:val="003D670C"/>
    <w:rsid w:val="00456FFE"/>
    <w:rsid w:val="004C7964"/>
    <w:rsid w:val="00590928"/>
    <w:rsid w:val="005D7785"/>
    <w:rsid w:val="006E12A6"/>
    <w:rsid w:val="00715DFE"/>
    <w:rsid w:val="00817C64"/>
    <w:rsid w:val="008F7EC1"/>
    <w:rsid w:val="0093607F"/>
    <w:rsid w:val="009464C5"/>
    <w:rsid w:val="009F21E8"/>
    <w:rsid w:val="00AA2E67"/>
    <w:rsid w:val="00BC28CF"/>
    <w:rsid w:val="00D420E9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DDDAE8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D5869-2BAB-4992-A9D0-68774B9C7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25</TotalTime>
  <Pages>6</Pages>
  <Words>219</Words>
  <Characters>2741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2026-04-07T09:23:00Z</dcterms:modified>
</cp:coreProperties>
</file>