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F46E64" w:rsidRDefault="00F46E64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F46E64">
        <w:rPr>
          <w:b/>
          <w:sz w:val="28"/>
          <w:szCs w:val="28"/>
          <w:lang w:val="en-US"/>
        </w:rPr>
        <w:t>BPF_PROG_TYPE_CGROUP_SOCK_ADDR</w:t>
      </w:r>
    </w:p>
    <w:p w:rsidR="009464C5" w:rsidRPr="00F46E64" w:rsidRDefault="009464C5" w:rsidP="009464C5">
      <w:pPr>
        <w:jc w:val="center"/>
        <w:rPr>
          <w:caps/>
          <w:sz w:val="28"/>
          <w:szCs w:val="28"/>
          <w:lang w:val="en-US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F46E64">
        <w:rPr>
          <w:b/>
          <w:bCs/>
          <w:sz w:val="28"/>
          <w:lang w:val="en-US"/>
        </w:rPr>
        <w:t>8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.0003</w:t>
      </w:r>
      <w:r w:rsidR="00F46E64">
        <w:rPr>
          <w:caps/>
          <w:sz w:val="28"/>
          <w:lang w:val="en-US"/>
        </w:rPr>
        <w:t>8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B61196">
        <w:rPr>
          <w:b/>
          <w:sz w:val="28"/>
          <w:szCs w:val="28"/>
          <w:lang w:val="en-US"/>
        </w:rPr>
        <w:t>BPF</w:t>
      </w:r>
      <w:r w:rsidRPr="00152C08">
        <w:rPr>
          <w:b/>
          <w:sz w:val="28"/>
          <w:szCs w:val="28"/>
          <w:lang w:val="en-US"/>
        </w:rPr>
        <w:t>_PROG_TYPE_CGROUP_</w:t>
      </w:r>
      <w:r w:rsidR="00F46E64" w:rsidRPr="00F46E64">
        <w:rPr>
          <w:b/>
          <w:sz w:val="28"/>
          <w:szCs w:val="28"/>
          <w:lang w:val="en-US"/>
        </w:rPr>
        <w:t>SOCK_ADDR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F46E64" w:rsidRPr="00D90B55">
        <w:rPr>
          <w:b/>
          <w:bCs/>
          <w:caps/>
          <w:sz w:val="28"/>
          <w:szCs w:val="28"/>
        </w:rPr>
        <w:t>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643.МРАГ.0003</w:t>
      </w:r>
      <w:r w:rsidR="00F46E64" w:rsidRPr="00F46E64">
        <w:rPr>
          <w:sz w:val="28"/>
          <w:szCs w:val="28"/>
        </w:rPr>
        <w:t>8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F46E64" w:rsidRPr="00C01E02">
        <w:rPr>
          <w:sz w:val="28"/>
          <w:szCs w:val="28"/>
        </w:rPr>
        <w:t>38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F46E64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</w:t>
      </w:r>
      <w:r>
        <w:rPr>
          <w:sz w:val="28"/>
          <w:lang w:val="en-US"/>
        </w:rPr>
        <w:t> </w:t>
      </w:r>
      <w:r>
        <w:rPr>
          <w:sz w:val="28"/>
        </w:rPr>
        <w:t>программного</w:t>
      </w:r>
      <w:r>
        <w:rPr>
          <w:sz w:val="28"/>
          <w:lang w:val="en-US"/>
        </w:rPr>
        <w:t> </w:t>
      </w:r>
      <w:r w:rsidR="00BC28CF">
        <w:rPr>
          <w:sz w:val="28"/>
        </w:rPr>
        <w:t>изделия:</w:t>
      </w:r>
      <w:r>
        <w:rPr>
          <w:sz w:val="28"/>
          <w:lang w:val="en-US"/>
        </w:rPr>
        <w:t> </w:t>
      </w:r>
      <w:r w:rsidRPr="00F46E64">
        <w:rPr>
          <w:sz w:val="28"/>
        </w:rPr>
        <w:t>BPF_PROG_TYPE_CGROUP_SOCK_ADDR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F46E64" w:rsidRPr="00F46E64">
        <w:rPr>
          <w:sz w:val="28"/>
        </w:rPr>
        <w:t>04-CGROUP-SOCK-ADDR-BPF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F46E64" w:rsidRPr="00F46E64">
        <w:rPr>
          <w:sz w:val="28"/>
          <w:lang w:val="en-US"/>
        </w:rPr>
        <w:t>cgroup</w:t>
      </w:r>
      <w:proofErr w:type="spellEnd"/>
      <w:r w:rsidR="00F46E64" w:rsidRPr="00F46E64">
        <w:rPr>
          <w:sz w:val="28"/>
        </w:rPr>
        <w:t>_</w:t>
      </w:r>
      <w:r w:rsidR="00F46E64" w:rsidRPr="00F46E64">
        <w:rPr>
          <w:sz w:val="28"/>
          <w:lang w:val="en-US"/>
        </w:rPr>
        <w:t>sock</w:t>
      </w:r>
      <w:r w:rsidR="00F46E64" w:rsidRPr="00F46E64">
        <w:rPr>
          <w:sz w:val="28"/>
        </w:rPr>
        <w:t>_</w:t>
      </w:r>
      <w:proofErr w:type="spellStart"/>
      <w:r w:rsidR="00F46E64" w:rsidRPr="00F46E64">
        <w:rPr>
          <w:sz w:val="28"/>
          <w:lang w:val="en-US"/>
        </w:rPr>
        <w:t>addr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F46E64" w:rsidRPr="00F46E64">
        <w:rPr>
          <w:sz w:val="28"/>
          <w:lang w:val="en-US"/>
        </w:rPr>
        <w:t>cgroup</w:t>
      </w:r>
      <w:proofErr w:type="spellEnd"/>
      <w:r w:rsidR="00F46E64" w:rsidRPr="00F46E64">
        <w:rPr>
          <w:sz w:val="28"/>
        </w:rPr>
        <w:t>_</w:t>
      </w:r>
      <w:r w:rsidR="00F46E64" w:rsidRPr="00F46E64">
        <w:rPr>
          <w:sz w:val="28"/>
          <w:lang w:val="en-US"/>
        </w:rPr>
        <w:t>sock</w:t>
      </w:r>
      <w:r w:rsidR="00F46E64" w:rsidRPr="00F46E64">
        <w:rPr>
          <w:sz w:val="28"/>
        </w:rPr>
        <w:t>_</w:t>
      </w:r>
      <w:proofErr w:type="spellStart"/>
      <w:r w:rsidR="00F46E64" w:rsidRPr="00F46E64">
        <w:rPr>
          <w:sz w:val="28"/>
          <w:lang w:val="en-US"/>
        </w:rPr>
        <w:t>addr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F46E64" w:rsidRPr="00F46E64">
        <w:rPr>
          <w:sz w:val="28"/>
          <w:lang w:val="en-US"/>
        </w:rPr>
        <w:t>cgroup</w:t>
      </w:r>
      <w:proofErr w:type="spellEnd"/>
      <w:r w:rsidR="00F46E64" w:rsidRPr="00F46E64">
        <w:rPr>
          <w:sz w:val="28"/>
        </w:rPr>
        <w:t>_</w:t>
      </w:r>
      <w:r w:rsidR="00F46E64" w:rsidRPr="00F46E64">
        <w:rPr>
          <w:sz w:val="28"/>
          <w:lang w:val="en-US"/>
        </w:rPr>
        <w:t>sock</w:t>
      </w:r>
      <w:r w:rsidR="00F46E64" w:rsidRPr="00F46E64">
        <w:rPr>
          <w:sz w:val="28"/>
        </w:rPr>
        <w:t>_</w:t>
      </w:r>
      <w:proofErr w:type="spellStart"/>
      <w:r w:rsidR="00F46E64" w:rsidRPr="00F46E64">
        <w:rPr>
          <w:sz w:val="28"/>
          <w:lang w:val="en-US"/>
        </w:rPr>
        <w:t>addr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Pr="00C01E02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F46E64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F46E64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D90B55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D90B55" w:rsidRDefault="00D90B55" w:rsidP="00D90B55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D90B55" w:rsidRPr="00D90B55" w:rsidRDefault="00D90B55" w:rsidP="00D90B55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FD12C3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F46E64" w:rsidRPr="00D90B55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E64" w:rsidRDefault="00F46E64" w:rsidP="00F46E64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E64" w:rsidRPr="00F46E64" w:rsidRDefault="00F46E64" w:rsidP="00F46E64">
            <w:pPr>
              <w:spacing w:before="40" w:after="40"/>
              <w:rPr>
                <w:lang w:val="en-US"/>
              </w:rPr>
            </w:pPr>
            <w:r w:rsidRPr="00F46E64">
              <w:rPr>
                <w:color w:val="000000"/>
                <w:lang w:val="en-US"/>
              </w:rPr>
              <w:t>BPF_PROG_TYPE_CGROUP_SOCK_ADDR</w:t>
            </w:r>
          </w:p>
        </w:tc>
      </w:tr>
    </w:tbl>
    <w:p w:rsidR="00DE19B0" w:rsidRDefault="00D90B55" w:rsidP="00D90B55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  <w:bookmarkStart w:id="2" w:name="_GoBack"/>
      <w:bookmarkEnd w:id="2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FD12C3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D90B55" w:rsidTr="009F21E8">
        <w:tc>
          <w:tcPr>
            <w:tcW w:w="5097" w:type="dxa"/>
          </w:tcPr>
          <w:p w:rsidR="00D90B55" w:rsidRDefault="00D90B55" w:rsidP="00D90B55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098" w:type="dxa"/>
          </w:tcPr>
          <w:p w:rsidR="00D90B55" w:rsidRDefault="00D90B55" w:rsidP="00D90B55">
            <w:pPr>
              <w:spacing w:before="40" w:after="40"/>
            </w:pPr>
            <w:proofErr w:type="spellStart"/>
            <w:r>
              <w:rPr>
                <w:color w:val="000000"/>
              </w:rPr>
              <w:t>cgroup</w:t>
            </w:r>
            <w:proofErr w:type="spellEnd"/>
            <w:r>
              <w:rPr>
                <w:color w:val="000000"/>
              </w:rPr>
              <w:t>/connect4</w:t>
            </w:r>
          </w:p>
        </w:tc>
      </w:tr>
      <w:tr w:rsidR="00D90B55" w:rsidTr="009F21E8">
        <w:tc>
          <w:tcPr>
            <w:tcW w:w="5097" w:type="dxa"/>
          </w:tcPr>
          <w:p w:rsidR="00D90B55" w:rsidRDefault="00D90B55" w:rsidP="00D90B55">
            <w:pPr>
              <w:spacing w:before="40" w:after="40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D90B55" w:rsidRDefault="00D90B55" w:rsidP="00D90B55">
            <w:pPr>
              <w:spacing w:before="40" w:after="40"/>
            </w:pPr>
            <w:r>
              <w:rPr>
                <w:color w:val="000000"/>
              </w:rPr>
              <w:t>count_connect4</w:t>
            </w:r>
          </w:p>
        </w:tc>
      </w:tr>
      <w:tr w:rsidR="00F46E64" w:rsidTr="009F21E8">
        <w:tc>
          <w:tcPr>
            <w:tcW w:w="5097" w:type="dxa"/>
          </w:tcPr>
          <w:p w:rsidR="00F46E64" w:rsidRDefault="00F46E64" w:rsidP="00F46E64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46E64" w:rsidRDefault="00F46E64" w:rsidP="00F46E64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tr w:rsidR="00F46E64" w:rsidTr="009F21E8">
        <w:tc>
          <w:tcPr>
            <w:tcW w:w="5097" w:type="dxa"/>
          </w:tcPr>
          <w:p w:rsidR="00F46E64" w:rsidRDefault="00F46E64" w:rsidP="00F46E64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46E64" w:rsidRDefault="00F46E64" w:rsidP="00F46E64">
            <w:pPr>
              <w:spacing w:before="40" w:after="40"/>
            </w:pPr>
            <w:r>
              <w:rPr>
                <w:color w:val="000000"/>
              </w:rPr>
              <w:t>193 байт</w:t>
            </w:r>
          </w:p>
        </w:tc>
      </w:tr>
      <w:tr w:rsidR="00F46E64" w:rsidTr="009F21E8">
        <w:tc>
          <w:tcPr>
            <w:tcW w:w="5097" w:type="dxa"/>
          </w:tcPr>
          <w:p w:rsidR="00F46E64" w:rsidRDefault="00F46E64" w:rsidP="00F46E64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r w:rsidR="00C01E02">
              <w:rPr>
                <w:color w:val="000000"/>
              </w:rPr>
              <w:t>РЕД ОС</w:t>
            </w:r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46E64" w:rsidRDefault="00F46E64" w:rsidP="00F46E64">
            <w:pPr>
              <w:spacing w:before="40" w:after="40"/>
            </w:pPr>
            <w:r>
              <w:rPr>
                <w:color w:val="000000"/>
              </w:rPr>
              <w:t>202 байт</w:t>
            </w:r>
          </w:p>
        </w:tc>
      </w:tr>
      <w:tr w:rsidR="00F46E64" w:rsidTr="009F21E8">
        <w:tc>
          <w:tcPr>
            <w:tcW w:w="5097" w:type="dxa"/>
          </w:tcPr>
          <w:p w:rsidR="00F46E64" w:rsidRDefault="00F46E64" w:rsidP="00F46E64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46E64" w:rsidRDefault="00F46E64" w:rsidP="00F46E64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F46E64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F46E64">
            <w:pPr>
              <w:rPr>
                <w:bCs/>
              </w:rPr>
            </w:pPr>
            <w:r w:rsidRPr="003971E2">
              <w:rPr>
                <w:bCs/>
              </w:rPr>
              <w:t>643.МРАГ.0003</w:t>
            </w:r>
            <w:r w:rsidR="00F46E64">
              <w:rPr>
                <w:bCs/>
                <w:lang w:val="en-US"/>
              </w:rPr>
              <w:t>8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3971E2" w:rsidP="00F46E64">
            <w:pPr>
              <w:rPr>
                <w:lang w:val="en-US"/>
              </w:rPr>
            </w:pPr>
            <w:r w:rsidRPr="003971E2">
              <w:rPr>
                <w:lang w:val="en-US"/>
              </w:rPr>
              <w:t>CGROUP_</w:t>
            </w:r>
            <w:r w:rsidR="00F46E64" w:rsidRPr="00F46E64">
              <w:rPr>
                <w:lang w:val="en-US"/>
              </w:rPr>
              <w:t>SOCK_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F46E64">
            <w:pPr>
              <w:rPr>
                <w:lang w:val="en-US"/>
              </w:rPr>
            </w:pPr>
            <w:r w:rsidRPr="00F46E64">
              <w:rPr>
                <w:lang w:val="en-US"/>
              </w:rPr>
              <w:t>ADDR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F46E64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F46E64" w:rsidRPr="003971E2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Pr="003971E2" w:rsidRDefault="00F46E64" w:rsidP="00F46E64">
            <w:pPr>
              <w:rPr>
                <w:bCs/>
              </w:rPr>
            </w:pPr>
            <w:r w:rsidRPr="003971E2">
              <w:rPr>
                <w:bCs/>
              </w:rPr>
              <w:t>643.МРАГ.0003</w:t>
            </w:r>
            <w:r>
              <w:rPr>
                <w:bCs/>
                <w:lang w:val="en-US"/>
              </w:rPr>
              <w:t>8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F46E64" w:rsidRPr="003971E2" w:rsidRDefault="00F46E64" w:rsidP="00F46E64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F46E64" w:rsidRPr="003971E2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Pr="003971E2" w:rsidRDefault="00F46E64" w:rsidP="00F46E64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Pr="003971E2" w:rsidRDefault="00F46E64" w:rsidP="00F46E64">
            <w:pPr>
              <w:rPr>
                <w:lang w:val="en-US"/>
              </w:rPr>
            </w:pPr>
          </w:p>
        </w:tc>
      </w:tr>
      <w:tr w:rsidR="00F46E64" w:rsidRPr="003971E2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Pr="003971E2" w:rsidRDefault="00F46E64" w:rsidP="00F46E64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Pr="003971E2" w:rsidRDefault="00F46E64" w:rsidP="00F46E64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F46E64" w:rsidRPr="003971E2" w:rsidRDefault="00F46E64" w:rsidP="00F46E64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F46E64" w:rsidRPr="003971E2" w:rsidRDefault="00F46E64" w:rsidP="00F46E64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Pr="003971E2" w:rsidRDefault="00F46E64" w:rsidP="00F46E64">
            <w:pPr>
              <w:rPr>
                <w:lang w:val="en-US"/>
              </w:rPr>
            </w:pPr>
          </w:p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Pr="003971E2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Pr="003971E2" w:rsidRDefault="00F46E64" w:rsidP="00F46E64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F46E64" w:rsidRPr="003971E2" w:rsidRDefault="00F46E64" w:rsidP="00F46E64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F46E64" w:rsidRPr="003971E2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Pr="003971E2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Pr="003971E2" w:rsidRDefault="00F46E64" w:rsidP="00F46E64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Pr="003971E2" w:rsidRDefault="00F46E64" w:rsidP="00F46E64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F46E64" w:rsidRPr="003971E2" w:rsidRDefault="00F46E64" w:rsidP="00F46E64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F46E64" w:rsidRPr="003971E2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Pr="003971E2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Pr="003971E2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Pr="003971E2" w:rsidRDefault="00F46E64" w:rsidP="00F46E64"/>
        </w:tc>
        <w:tc>
          <w:tcPr>
            <w:tcW w:w="770" w:type="pct"/>
            <w:gridSpan w:val="3"/>
            <w:vAlign w:val="center"/>
          </w:tcPr>
          <w:p w:rsidR="00F46E64" w:rsidRPr="003971E2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Pr="003971E2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Pr="003971E2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Default="00F46E64" w:rsidP="00F46E64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Default="00F46E64" w:rsidP="00F46E64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Default="00F46E64" w:rsidP="00F46E64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Default="00F46E64" w:rsidP="00F46E64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Default="00F46E64" w:rsidP="00F46E64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Default="00F46E64" w:rsidP="00F46E64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F46E64" w:rsidRDefault="00F46E64" w:rsidP="00F46E64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F46E6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F46E64" w:rsidRDefault="00F46E64" w:rsidP="00F46E64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46E64" w:rsidRDefault="00F46E64" w:rsidP="00F46E64"/>
        </w:tc>
      </w:tr>
      <w:tr w:rsidR="00F46E64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46E64" w:rsidRPr="006E12A6" w:rsidRDefault="00F46E64" w:rsidP="00F46E64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F46E64" w:rsidTr="00F46E64">
        <w:trPr>
          <w:cantSplit/>
          <w:trHeight w:hRule="exact" w:val="284"/>
        </w:trPr>
        <w:tc>
          <w:tcPr>
            <w:tcW w:w="2479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r>
              <w:t>Всего</w:t>
            </w:r>
          </w:p>
          <w:p w:rsidR="00F46E64" w:rsidRDefault="00F46E64" w:rsidP="00F46E64">
            <w:pPr>
              <w:jc w:val="center"/>
            </w:pPr>
            <w:r>
              <w:t>листов</w:t>
            </w:r>
          </w:p>
          <w:p w:rsidR="00F46E64" w:rsidRDefault="00F46E64" w:rsidP="00F46E64">
            <w:pPr>
              <w:jc w:val="center"/>
            </w:pPr>
            <w:r>
              <w:t>(страниц)</w:t>
            </w:r>
          </w:p>
          <w:p w:rsidR="00F46E64" w:rsidRDefault="00F46E64" w:rsidP="00F46E6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r>
              <w:t>№</w:t>
            </w:r>
          </w:p>
          <w:p w:rsidR="00F46E64" w:rsidRDefault="00F46E64" w:rsidP="00F46E64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r>
              <w:t>Входящий</w:t>
            </w:r>
          </w:p>
          <w:p w:rsidR="00F46E64" w:rsidRDefault="00F46E64" w:rsidP="00F46E6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F46E64" w:rsidRDefault="00F46E64" w:rsidP="00F46E6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F46E64" w:rsidRDefault="00F46E64" w:rsidP="00F46E64">
            <w:pPr>
              <w:jc w:val="center"/>
            </w:pPr>
            <w:r>
              <w:t>документа</w:t>
            </w:r>
          </w:p>
          <w:p w:rsidR="00F46E64" w:rsidRDefault="00F46E64" w:rsidP="00F46E64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r>
              <w:t>Дата</w:t>
            </w:r>
          </w:p>
        </w:tc>
      </w:tr>
      <w:tr w:rsidR="00F46E64" w:rsidTr="00F46E64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r>
              <w:t>изменен</w:t>
            </w:r>
          </w:p>
          <w:p w:rsidR="00F46E64" w:rsidRDefault="00F46E64" w:rsidP="00F46E6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r>
              <w:t>заме</w:t>
            </w:r>
          </w:p>
          <w:p w:rsidR="00F46E64" w:rsidRDefault="00F46E64" w:rsidP="00F46E6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46E64" w:rsidRDefault="00F46E64" w:rsidP="00F46E6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F46E64" w:rsidRDefault="00F46E64" w:rsidP="00F46E64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F46E64" w:rsidRDefault="00F46E64" w:rsidP="00F46E64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F46E64" w:rsidRDefault="00F46E64" w:rsidP="00F46E64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F46E64" w:rsidRDefault="00F46E64" w:rsidP="00F46E64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F46E64" w:rsidRDefault="00F46E64" w:rsidP="00F46E64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F46E64" w:rsidRDefault="00F46E64" w:rsidP="00F46E64"/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  <w:tr w:rsidR="00F46E64" w:rsidTr="00F46E6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46E64" w:rsidRDefault="00F46E64" w:rsidP="00F46E64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90B55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90B55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D90B55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643.МРАГ.0003</w:t>
    </w:r>
    <w:r w:rsidR="00F46E64">
      <w:rPr>
        <w:bCs/>
        <w:lang w:val="en-US"/>
      </w:rPr>
      <w:t>8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C7964"/>
    <w:rsid w:val="00590928"/>
    <w:rsid w:val="005D7785"/>
    <w:rsid w:val="006E12A6"/>
    <w:rsid w:val="00715DFE"/>
    <w:rsid w:val="00817C64"/>
    <w:rsid w:val="0093607F"/>
    <w:rsid w:val="009464C5"/>
    <w:rsid w:val="009F21E8"/>
    <w:rsid w:val="00AA2E67"/>
    <w:rsid w:val="00BC28CF"/>
    <w:rsid w:val="00C01E02"/>
    <w:rsid w:val="00D9026A"/>
    <w:rsid w:val="00D90B55"/>
    <w:rsid w:val="00DE19B0"/>
    <w:rsid w:val="00F46E64"/>
    <w:rsid w:val="00FD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06F366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1819C-EE02-46BE-A887-02862B924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27</TotalTime>
  <Pages>6</Pages>
  <Words>220</Words>
  <Characters>2752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2026-04-07T09:21:00Z</dcterms:modified>
</cp:coreProperties>
</file>