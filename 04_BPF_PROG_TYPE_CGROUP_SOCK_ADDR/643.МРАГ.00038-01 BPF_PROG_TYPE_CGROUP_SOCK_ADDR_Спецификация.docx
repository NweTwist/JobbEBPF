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3A31FC" w:rsidRDefault="003A31FC" w:rsidP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3A31FC">
        <w:rPr>
          <w:b/>
          <w:sz w:val="28"/>
          <w:szCs w:val="28"/>
          <w:lang w:val="en-US"/>
        </w:rPr>
        <w:t>BPF_PROG_TYPE_CGROUP_SOCK_ADDR</w:t>
      </w:r>
    </w:p>
    <w:p w:rsidR="00152C08" w:rsidRPr="003A31FC" w:rsidRDefault="00152C08" w:rsidP="00152C08">
      <w:pPr>
        <w:jc w:val="center"/>
        <w:rPr>
          <w:caps/>
          <w:sz w:val="28"/>
          <w:szCs w:val="28"/>
          <w:lang w:val="en-US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643.МРАГ.0003</w:t>
      </w:r>
      <w:r w:rsidR="003A31FC">
        <w:rPr>
          <w:b/>
          <w:bCs/>
          <w:sz w:val="28"/>
        </w:rPr>
        <w:t>8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643.МРАГ.0003</w:t>
      </w:r>
      <w:r w:rsidR="003A31FC">
        <w:rPr>
          <w:caps/>
          <w:sz w:val="28"/>
        </w:rPr>
        <w:t>8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3A31FC">
      <w:pPr>
        <w:jc w:val="center"/>
        <w:rPr>
          <w:b/>
          <w:bCs/>
          <w:caps/>
          <w:sz w:val="28"/>
          <w:szCs w:val="28"/>
          <w:lang w:val="en-US"/>
        </w:rPr>
      </w:pPr>
      <w:r w:rsidRPr="003A31FC">
        <w:rPr>
          <w:b/>
          <w:sz w:val="28"/>
          <w:szCs w:val="28"/>
          <w:lang w:val="en-US"/>
        </w:rPr>
        <w:t>BPF_PROG_TYPE_CGROUP_SOCK_ADDR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643.МРАГ.0003</w:t>
      </w:r>
      <w:r w:rsidR="003A31FC">
        <w:rPr>
          <w:b/>
          <w:bCs/>
          <w:caps/>
          <w:sz w:val="28"/>
          <w:szCs w:val="28"/>
        </w:rPr>
        <w:t>8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A31FC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643.МРАГ.0003</w:t>
            </w:r>
            <w:r w:rsidR="003A31FC">
              <w:rPr>
                <w:b w:val="0"/>
                <w:bCs w:val="0"/>
                <w:sz w:val="28"/>
              </w:rPr>
              <w:t>8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3A31FC" w:rsidP="00247B05">
            <w:pPr>
              <w:rPr>
                <w:sz w:val="28"/>
              </w:rPr>
            </w:pPr>
            <w:r>
              <w:rPr>
                <w:sz w:val="28"/>
              </w:rPr>
              <w:t>643.МРАГ.00038</w:t>
            </w:r>
            <w:r w:rsidR="00247B05"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3A31FC" w:rsidP="00247B05">
            <w:pPr>
              <w:rPr>
                <w:sz w:val="28"/>
              </w:rPr>
            </w:pPr>
            <w:r>
              <w:rPr>
                <w:sz w:val="28"/>
              </w:rPr>
              <w:t>643.МРАГ.00038</w:t>
            </w:r>
            <w:r w:rsidR="00247B05" w:rsidRPr="00247B05">
              <w:rPr>
                <w:sz w:val="28"/>
              </w:rPr>
              <w:t>-01</w:t>
            </w:r>
            <w:r w:rsidR="00247B05"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3A31FC" w:rsidP="00FB13E6">
            <w:pPr>
              <w:rPr>
                <w:sz w:val="28"/>
              </w:rPr>
            </w:pPr>
            <w:r>
              <w:rPr>
                <w:sz w:val="28"/>
              </w:rPr>
              <w:t>643.МРАГ.00038</w:t>
            </w:r>
            <w:r w:rsidR="00FB13E6"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3A31FC" w:rsidP="00FB13E6">
            <w:pPr>
              <w:rPr>
                <w:sz w:val="28"/>
              </w:rPr>
            </w:pPr>
            <w:r>
              <w:rPr>
                <w:sz w:val="28"/>
              </w:rPr>
              <w:t>643.МРАГ.00038</w:t>
            </w:r>
            <w:r w:rsidR="00FB13E6"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3A31FC" w:rsidP="00FB13E6">
            <w:pPr>
              <w:rPr>
                <w:sz w:val="28"/>
              </w:rPr>
            </w:pPr>
            <w:r>
              <w:rPr>
                <w:sz w:val="28"/>
              </w:rPr>
              <w:t>643.МРАГ.00038</w:t>
            </w:r>
            <w:r w:rsidR="00FB13E6"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3A31FC" w:rsidP="00FB13E6">
            <w:pPr>
              <w:rPr>
                <w:sz w:val="28"/>
              </w:rPr>
            </w:pPr>
            <w:r>
              <w:rPr>
                <w:sz w:val="28"/>
              </w:rPr>
              <w:t>643.МРАГ.00038</w:t>
            </w:r>
            <w:r w:rsidR="00FB13E6"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3A31FC" w:rsidP="00FB13E6">
            <w:pPr>
              <w:rPr>
                <w:sz w:val="28"/>
              </w:rPr>
            </w:pPr>
            <w:r>
              <w:rPr>
                <w:sz w:val="28"/>
              </w:rPr>
              <w:t>643.МРАГ.00038</w:t>
            </w:r>
            <w:r w:rsidR="00FB13E6"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3A31FC" w:rsidP="00FB13E6">
            <w:pPr>
              <w:rPr>
                <w:sz w:val="28"/>
              </w:rPr>
            </w:pPr>
            <w:r>
              <w:rPr>
                <w:sz w:val="28"/>
              </w:rPr>
              <w:t>643.МРАГ.00038</w:t>
            </w:r>
            <w:r w:rsidR="00FB13E6"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3A31FC" w:rsidP="00FB13E6">
            <w:pPr>
              <w:rPr>
                <w:sz w:val="28"/>
              </w:rPr>
            </w:pPr>
            <w:r>
              <w:rPr>
                <w:sz w:val="28"/>
              </w:rPr>
              <w:t>643.МРАГ.00038</w:t>
            </w:r>
            <w:r w:rsidR="002C2412">
              <w:rPr>
                <w:sz w:val="28"/>
              </w:rPr>
              <w:t>-01 51</w:t>
            </w:r>
            <w:r w:rsidR="002C2412"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3A31FC" w:rsidP="00A9176E">
            <w:pPr>
              <w:rPr>
                <w:sz w:val="28"/>
              </w:rPr>
            </w:pPr>
            <w:r>
              <w:rPr>
                <w:sz w:val="28"/>
              </w:rPr>
              <w:t>643.МРАГ.00038</w:t>
            </w:r>
            <w:r w:rsidR="00A9176E">
              <w:rPr>
                <w:sz w:val="28"/>
              </w:rPr>
              <w:t>-01 51</w:t>
            </w:r>
            <w:r w:rsidR="00A9176E" w:rsidRPr="002C2412">
              <w:rPr>
                <w:sz w:val="28"/>
              </w:rPr>
              <w:t xml:space="preserve"> 01</w:t>
            </w:r>
            <w:r w:rsidR="00A9176E"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3A31FC" w:rsidP="00A9176E">
            <w:pPr>
              <w:rPr>
                <w:sz w:val="28"/>
              </w:rPr>
            </w:pPr>
            <w:r>
              <w:rPr>
                <w:sz w:val="28"/>
              </w:rPr>
              <w:t>643.МРАГ.00038</w:t>
            </w:r>
            <w:r w:rsidR="00A9176E"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3A31FC" w:rsidRDefault="00A9176E" w:rsidP="00A9176E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3A31FC">
              <w:rPr>
                <w:lang w:val="en-US"/>
              </w:rPr>
              <w:t>BPF_PROG_TYPE_CGROUP_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3A31FC" w:rsidRDefault="003A31FC" w:rsidP="00A9176E">
            <w:pPr>
              <w:rPr>
                <w:sz w:val="28"/>
                <w:szCs w:val="28"/>
                <w:lang w:val="en-US"/>
              </w:rPr>
            </w:pPr>
            <w:r w:rsidRPr="003A31FC">
              <w:rPr>
                <w:sz w:val="28"/>
                <w:szCs w:val="28"/>
                <w:lang w:val="en-US"/>
              </w:rPr>
              <w:t>SOCK_ADDR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</w:t>
            </w:r>
            <w:bookmarkStart w:id="2" w:name="_GoBack"/>
            <w:bookmarkEnd w:id="2"/>
            <w:r w:rsidRPr="00A9176E">
              <w:rPr>
                <w:sz w:val="28"/>
              </w:rPr>
              <w:t>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3A31FC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3A31FC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3A31FC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643.МРАГ.0003</w:t>
    </w:r>
    <w:r w:rsidR="003A31FC">
      <w:rPr>
        <w:bCs/>
      </w:rPr>
      <w:t>8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3A31FC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643.МРАГ.0003</w:t>
    </w:r>
    <w:r w:rsidR="003A31FC">
      <w:rPr>
        <w:bCs/>
      </w:rPr>
      <w:t>8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3A31FC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03BDEB50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37967-795F-4A25-80AE-EAC740B3D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83</TotalTime>
  <Pages>5</Pages>
  <Words>154</Words>
  <Characters>2243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2026-04-06T09:28:00Z</dcterms:modified>
</cp:coreProperties>
</file>