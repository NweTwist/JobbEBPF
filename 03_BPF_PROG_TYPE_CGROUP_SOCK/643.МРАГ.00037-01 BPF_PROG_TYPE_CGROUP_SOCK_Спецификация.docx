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A77C77" w:rsidP="00152C08">
      <w:pPr>
        <w:jc w:val="center"/>
        <w:rPr>
          <w:b/>
          <w:bCs/>
          <w:caps/>
          <w:sz w:val="28"/>
          <w:szCs w:val="28"/>
        </w:rPr>
      </w:pPr>
      <w:r w:rsidRPr="00A77C77">
        <w:rPr>
          <w:b/>
          <w:sz w:val="28"/>
          <w:szCs w:val="28"/>
          <w:lang w:val="en-US"/>
        </w:rPr>
        <w:t>BPF_PROG_TYPE_CGROUP_SOCK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643.МРАГ.0003</w:t>
      </w:r>
      <w:r w:rsidR="00A77C77">
        <w:rPr>
          <w:b/>
          <w:bCs/>
          <w:sz w:val="28"/>
        </w:rPr>
        <w:t>7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643.МРАГ.0003</w:t>
      </w:r>
      <w:r w:rsidR="00A77C77">
        <w:rPr>
          <w:caps/>
          <w:sz w:val="28"/>
        </w:rPr>
        <w:t>7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A77C77">
      <w:pPr>
        <w:jc w:val="center"/>
        <w:rPr>
          <w:b/>
          <w:bCs/>
          <w:caps/>
          <w:sz w:val="28"/>
          <w:szCs w:val="28"/>
          <w:lang w:val="en-US"/>
        </w:rPr>
      </w:pPr>
      <w:r w:rsidRPr="00A77C77">
        <w:rPr>
          <w:b/>
          <w:sz w:val="28"/>
          <w:szCs w:val="28"/>
          <w:lang w:val="en-US"/>
        </w:rPr>
        <w:t>BPF_PROG_TYPE_CGROUP_SOCK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643.МРАГ.0003</w:t>
      </w:r>
      <w:r w:rsidR="00A77C77">
        <w:rPr>
          <w:b/>
          <w:bCs/>
          <w:caps/>
          <w:sz w:val="28"/>
          <w:szCs w:val="28"/>
        </w:rPr>
        <w:t>7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A77C77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643.МРАГ.0003</w:t>
            </w:r>
            <w:r w:rsidR="00A77C77">
              <w:rPr>
                <w:b w:val="0"/>
                <w:bCs w:val="0"/>
                <w:sz w:val="28"/>
              </w:rPr>
              <w:t>7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A77C77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A77C77">
              <w:rPr>
                <w:sz w:val="28"/>
              </w:rPr>
              <w:t>7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A77C77">
            <w:pPr>
              <w:rPr>
                <w:sz w:val="28"/>
              </w:rPr>
            </w:pPr>
            <w:r w:rsidRPr="00247B05">
              <w:rPr>
                <w:sz w:val="28"/>
              </w:rPr>
              <w:t>643.МРАГ.0003</w:t>
            </w:r>
            <w:r w:rsidR="00A77C77">
              <w:rPr>
                <w:sz w:val="28"/>
              </w:rPr>
              <w:t>7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A77C77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A77C77">
              <w:rPr>
                <w:sz w:val="28"/>
              </w:rPr>
              <w:t>7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A77C77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A77C77">
              <w:rPr>
                <w:sz w:val="28"/>
              </w:rPr>
              <w:t>7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A77C77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A77C77">
              <w:rPr>
                <w:sz w:val="28"/>
              </w:rPr>
              <w:t>7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A77C77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A77C77">
              <w:rPr>
                <w:sz w:val="28"/>
              </w:rPr>
              <w:t>7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A77C77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A77C77">
              <w:rPr>
                <w:sz w:val="28"/>
              </w:rPr>
              <w:t>7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A77C77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A77C77">
              <w:rPr>
                <w:sz w:val="28"/>
              </w:rPr>
              <w:t>7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A77C77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A77C77">
              <w:rPr>
                <w:sz w:val="28"/>
              </w:rPr>
              <w:t>7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77C77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A77C77">
              <w:rPr>
                <w:sz w:val="28"/>
              </w:rPr>
              <w:t>7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77C77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A77C77">
              <w:rPr>
                <w:sz w:val="28"/>
              </w:rPr>
              <w:t>7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A9176E">
              <w:rPr>
                <w:lang w:val="en-US"/>
              </w:rPr>
              <w:t>BPF_PROG_TYPE_CGROUP_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77C77" w:rsidRDefault="00A77C77" w:rsidP="00A9176E">
            <w:pPr>
              <w:rPr>
                <w:sz w:val="28"/>
              </w:rPr>
            </w:pPr>
            <w:r w:rsidRPr="00A77C77">
              <w:rPr>
                <w:sz w:val="28"/>
                <w:lang w:val="en-US"/>
              </w:rPr>
              <w:t>SOCK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A77C77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A77C77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A77C77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643.МРАГ.0003</w:t>
    </w:r>
    <w:r w:rsidR="00A77C77">
      <w:rPr>
        <w:bCs/>
      </w:rPr>
      <w:t>7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A77C77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643.МРАГ.0003</w:t>
    </w:r>
    <w:r w:rsidR="00A77C77">
      <w:rPr>
        <w:bCs/>
      </w:rPr>
      <w:t>7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77C77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38226D0D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11E2E-4DEE-4F9F-AB3E-BB755889D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86</TotalTime>
  <Pages>5</Pages>
  <Words>154</Words>
  <Characters>2228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2026-04-06T09:22:00Z</dcterms:modified>
</cp:coreProperties>
</file>