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50558E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50558E">
        <w:rPr>
          <w:b/>
          <w:sz w:val="28"/>
          <w:szCs w:val="28"/>
          <w:lang w:val="en-US"/>
        </w:rPr>
        <w:t>BPF_PROG_TYPE_SK_SKB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50558E">
        <w:rPr>
          <w:b/>
          <w:bCs/>
          <w:sz w:val="28"/>
        </w:rPr>
        <w:t>53</w:t>
      </w:r>
      <w:r>
        <w:rPr>
          <w:b/>
          <w:bCs/>
          <w:sz w:val="28"/>
        </w:rPr>
        <w:t>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50558E">
        <w:rPr>
          <w:caps/>
          <w:sz w:val="28"/>
        </w:rPr>
        <w:t>53</w:t>
      </w:r>
      <w:r w:rsidRPr="00152C08">
        <w:rPr>
          <w:caps/>
          <w:sz w:val="28"/>
        </w:rPr>
        <w:t>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50558E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50558E">
        <w:rPr>
          <w:b/>
          <w:sz w:val="28"/>
          <w:szCs w:val="28"/>
          <w:lang w:val="en-US"/>
        </w:rPr>
        <w:t>BPF_PROG_TYPE_SK_SKB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50558E">
        <w:rPr>
          <w:b/>
          <w:bCs/>
          <w:caps/>
          <w:sz w:val="28"/>
          <w:szCs w:val="28"/>
        </w:rPr>
        <w:t>53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50558E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50558E">
              <w:rPr>
                <w:sz w:val="28"/>
              </w:rPr>
              <w:t>53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50558E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50558E">
              <w:rPr>
                <w:sz w:val="28"/>
              </w:rPr>
              <w:t>53</w:t>
            </w:r>
            <w:r w:rsidRPr="009A6DB2">
              <w:rPr>
                <w:sz w:val="28"/>
              </w:rPr>
              <w:t>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bookmarkStart w:id="2" w:name="_GoBack"/>
            <w:bookmarkEnd w:id="2"/>
            <w:r>
              <w:t>№</w:t>
            </w:r>
          </w:p>
          <w:p w:rsidR="00704C18" w:rsidRDefault="007F3273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50558E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50558E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50558E">
      <w:rPr>
        <w:rStyle w:val="a5"/>
        <w:bCs/>
        <w:noProof/>
        <w:szCs w:val="32"/>
      </w:rPr>
      <w:t>3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50558E">
      <w:rPr>
        <w:bCs/>
      </w:rPr>
      <w:t>53</w:t>
    </w:r>
    <w:r w:rsidR="00BE4E08" w:rsidRPr="0026446B">
      <w:rPr>
        <w:bCs/>
      </w:rPr>
      <w:t>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50558E"/>
    <w:rsid w:val="006A1A1F"/>
    <w:rsid w:val="006B448D"/>
    <w:rsid w:val="00704C18"/>
    <w:rsid w:val="007F3273"/>
    <w:rsid w:val="00807F18"/>
    <w:rsid w:val="0083167A"/>
    <w:rsid w:val="00A9164B"/>
    <w:rsid w:val="00B61196"/>
    <w:rsid w:val="00BB31F5"/>
    <w:rsid w:val="00BE4E08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5D016D37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67</TotalTime>
  <Pages>4</Pages>
  <Words>97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2026-04-02T11:03:00Z</dcterms:modified>
</cp:coreProperties>
</file>