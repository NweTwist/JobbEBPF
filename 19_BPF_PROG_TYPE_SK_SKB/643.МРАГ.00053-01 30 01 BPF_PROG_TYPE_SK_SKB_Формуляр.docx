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DE51D0" w:rsidP="003D670C">
      <w:pPr>
        <w:jc w:val="center"/>
        <w:rPr>
          <w:b/>
          <w:bCs/>
          <w:caps/>
          <w:sz w:val="28"/>
          <w:szCs w:val="28"/>
        </w:rPr>
      </w:pPr>
      <w:r w:rsidRPr="00DE51D0">
        <w:rPr>
          <w:b/>
          <w:sz w:val="28"/>
          <w:szCs w:val="28"/>
          <w:lang w:val="en-US"/>
        </w:rPr>
        <w:t>BPF_PROG_TYPE_SK_SKB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DE51D0">
        <w:rPr>
          <w:b/>
          <w:bCs/>
          <w:sz w:val="28"/>
        </w:rPr>
        <w:t>53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DE51D0">
        <w:rPr>
          <w:caps/>
          <w:sz w:val="28"/>
        </w:rPr>
        <w:t>53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DE51D0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DE51D0">
        <w:rPr>
          <w:b/>
          <w:sz w:val="28"/>
          <w:szCs w:val="28"/>
          <w:lang w:val="en-US"/>
        </w:rPr>
        <w:t>BPF_PROG_TYPE_SK_SKB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DE51D0">
        <w:rPr>
          <w:b/>
          <w:bCs/>
          <w:caps/>
          <w:sz w:val="28"/>
          <w:szCs w:val="28"/>
        </w:rPr>
        <w:t>53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DE51D0">
        <w:rPr>
          <w:sz w:val="28"/>
          <w:szCs w:val="28"/>
        </w:rPr>
        <w:t>53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DE51D0">
        <w:rPr>
          <w:sz w:val="28"/>
          <w:szCs w:val="28"/>
        </w:rPr>
        <w:t>53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DE51D0" w:rsidRPr="00DE51D0">
        <w:rPr>
          <w:sz w:val="28"/>
        </w:rPr>
        <w:t>BPF_PROG_TYPE_SK_SKB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DE51D0" w:rsidRPr="00DE51D0">
        <w:rPr>
          <w:sz w:val="28"/>
        </w:rPr>
        <w:t>19-SK-SKB-BPF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DE51D0" w:rsidRPr="000C4226">
        <w:rPr>
          <w:color w:val="000000"/>
          <w:sz w:val="28"/>
        </w:rPr>
        <w:t>sk_skb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DE51D0" w:rsidRPr="000C4226">
        <w:rPr>
          <w:color w:val="000000"/>
          <w:sz w:val="28"/>
        </w:rPr>
        <w:t>sk_skb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DE51D0" w:rsidRPr="000C4226">
        <w:rPr>
          <w:color w:val="000000"/>
          <w:sz w:val="28"/>
        </w:rPr>
        <w:t>sk_skb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DE51D0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DE51D0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86010D" w:rsidRDefault="0086010D" w:rsidP="0086010D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86010D" w:rsidRPr="0086010D" w:rsidRDefault="0086010D" w:rsidP="0086010D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234F0B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DE51D0" w:rsidRPr="0086010D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D0" w:rsidRDefault="00DE51D0" w:rsidP="00DE51D0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D0" w:rsidRPr="00DE51D0" w:rsidRDefault="00DE51D0" w:rsidP="00DE51D0">
            <w:pPr>
              <w:spacing w:before="40" w:after="40"/>
              <w:rPr>
                <w:lang w:val="en-US"/>
              </w:rPr>
            </w:pPr>
            <w:r w:rsidRPr="00DE51D0">
              <w:rPr>
                <w:color w:val="000000"/>
                <w:lang w:val="en-US"/>
              </w:rPr>
              <w:t>BPF_PROG_TYPE_SK_SKB</w:t>
            </w:r>
          </w:p>
        </w:tc>
      </w:tr>
      <w:tr w:rsidR="00DE51D0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D0" w:rsidRDefault="00DE51D0" w:rsidP="00DE51D0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1D0" w:rsidRDefault="00DE51D0" w:rsidP="00DE51D0">
            <w:pPr>
              <w:spacing w:before="40" w:after="40"/>
            </w:pPr>
            <w:proofErr w:type="spellStart"/>
            <w:r>
              <w:rPr>
                <w:color w:val="000000"/>
              </w:rPr>
              <w:t>sk_skb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stream_verdict</w:t>
            </w:r>
            <w:proofErr w:type="spellEnd"/>
          </w:p>
        </w:tc>
      </w:tr>
    </w:tbl>
    <w:p w:rsidR="00DE19B0" w:rsidRDefault="0086010D" w:rsidP="0086010D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234F0B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86010D" w:rsidTr="009F21E8">
        <w:tc>
          <w:tcPr>
            <w:tcW w:w="5097" w:type="dxa"/>
          </w:tcPr>
          <w:p w:rsidR="0086010D" w:rsidRDefault="0086010D" w:rsidP="0086010D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86010D" w:rsidRDefault="0086010D" w:rsidP="0086010D">
            <w:pPr>
              <w:spacing w:before="40" w:after="40"/>
            </w:pPr>
            <w:proofErr w:type="spellStart"/>
            <w:r>
              <w:rPr>
                <w:color w:val="000000"/>
              </w:rPr>
              <w:t>sk_skb_verdict</w:t>
            </w:r>
            <w:proofErr w:type="spellEnd"/>
          </w:p>
        </w:tc>
      </w:tr>
      <w:tr w:rsidR="0086010D" w:rsidTr="009F21E8">
        <w:tc>
          <w:tcPr>
            <w:tcW w:w="5097" w:type="dxa"/>
          </w:tcPr>
          <w:p w:rsidR="0086010D" w:rsidRDefault="0086010D" w:rsidP="0086010D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6010D" w:rsidRDefault="0086010D" w:rsidP="0086010D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DE51D0" w:rsidTr="009F21E8">
        <w:tc>
          <w:tcPr>
            <w:tcW w:w="5097" w:type="dxa"/>
          </w:tcPr>
          <w:p w:rsidR="00DE51D0" w:rsidRPr="00B529E2" w:rsidRDefault="00DE51D0" w:rsidP="00DE51D0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DE51D0" w:rsidRDefault="00DE51D0" w:rsidP="00DE51D0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DE51D0" w:rsidTr="009F21E8">
        <w:tc>
          <w:tcPr>
            <w:tcW w:w="5097" w:type="dxa"/>
          </w:tcPr>
          <w:p w:rsidR="00DE51D0" w:rsidRPr="00B529E2" w:rsidRDefault="00DE51D0" w:rsidP="00DE51D0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081A60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DE51D0" w:rsidRDefault="00DE51D0" w:rsidP="00DE51D0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DE51D0" w:rsidTr="009F21E8">
        <w:tc>
          <w:tcPr>
            <w:tcW w:w="5097" w:type="dxa"/>
          </w:tcPr>
          <w:p w:rsidR="00DE51D0" w:rsidRDefault="00DE51D0" w:rsidP="00DE51D0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DE51D0" w:rsidRDefault="00DE51D0" w:rsidP="00DE51D0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DE51D0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DE51D0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DE51D0">
              <w:rPr>
                <w:bCs/>
              </w:rPr>
              <w:t>53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DE51D0">
            <w:pPr>
              <w:rPr>
                <w:lang w:val="en-US"/>
              </w:rPr>
            </w:pPr>
            <w:r>
              <w:rPr>
                <w:color w:val="000000"/>
              </w:rPr>
              <w:t>SK_SKB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DE51D0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DE51D0">
              <w:rPr>
                <w:bCs/>
              </w:rPr>
              <w:t>53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DE51D0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DE51D0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DE51D0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DE51D0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6010D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6010D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86010D">
      <w:rPr>
        <w:rStyle w:val="a5"/>
        <w:bCs/>
        <w:noProof/>
      </w:rPr>
      <w:t>3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DE51D0">
      <w:rPr>
        <w:bCs/>
      </w:rPr>
      <w:t>53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081A60"/>
    <w:rsid w:val="00234F0B"/>
    <w:rsid w:val="003971E2"/>
    <w:rsid w:val="003D670C"/>
    <w:rsid w:val="004C7964"/>
    <w:rsid w:val="00590928"/>
    <w:rsid w:val="005D7785"/>
    <w:rsid w:val="006E12A6"/>
    <w:rsid w:val="00715DFE"/>
    <w:rsid w:val="00817C64"/>
    <w:rsid w:val="0086010D"/>
    <w:rsid w:val="0093607F"/>
    <w:rsid w:val="009464C5"/>
    <w:rsid w:val="009F21E8"/>
    <w:rsid w:val="00AA2E67"/>
    <w:rsid w:val="00BC28CF"/>
    <w:rsid w:val="00D9026A"/>
    <w:rsid w:val="00DE19B0"/>
    <w:rsid w:val="00DE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E6595A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5E069-55BA-4E0C-BABE-C42588249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25</TotalTime>
  <Pages>6</Pages>
  <Words>219</Words>
  <Characters>2670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2026-04-07T09:31:00Z</dcterms:modified>
</cp:coreProperties>
</file>