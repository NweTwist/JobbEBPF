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8D7770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8D7770">
        <w:rPr>
          <w:b/>
          <w:sz w:val="28"/>
          <w:szCs w:val="28"/>
          <w:lang w:val="en-US"/>
        </w:rPr>
        <w:t>BPF_PROG_TYPE_SOCK_OPS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8D7770">
        <w:rPr>
          <w:b/>
          <w:bCs/>
          <w:sz w:val="28"/>
        </w:rPr>
        <w:t>54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8D7770">
        <w:rPr>
          <w:caps/>
          <w:sz w:val="28"/>
        </w:rPr>
        <w:t>54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8D7770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8D7770">
        <w:rPr>
          <w:b/>
          <w:sz w:val="28"/>
          <w:szCs w:val="28"/>
          <w:lang w:val="en-US"/>
        </w:rPr>
        <w:t>BPF_PROG_TYPE_SOCK_OPS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8D7770">
        <w:rPr>
          <w:b/>
          <w:bCs/>
          <w:caps/>
          <w:sz w:val="28"/>
          <w:szCs w:val="28"/>
        </w:rPr>
        <w:t>54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8D7770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8D7770">
              <w:rPr>
                <w:sz w:val="28"/>
              </w:rPr>
              <w:t>54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8D7770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8D7770">
              <w:rPr>
                <w:sz w:val="28"/>
              </w:rPr>
              <w:t>54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  <w:bookmarkStart w:id="2" w:name="_GoBack"/>
            <w:bookmarkEnd w:id="2"/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8D7770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8D7770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8D7770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8D7770">
      <w:rPr>
        <w:bCs/>
      </w:rPr>
      <w:t>54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8D7770"/>
    <w:rsid w:val="00A9164B"/>
    <w:rsid w:val="00B61196"/>
    <w:rsid w:val="00BB31F5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50C841C2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67</TotalTime>
  <Pages>4</Pages>
  <Words>97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2026-04-02T11:04:00Z</dcterms:modified>
</cp:coreProperties>
</file>