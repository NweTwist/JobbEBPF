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1226B4" w:rsidP="00152C08">
      <w:pPr>
        <w:jc w:val="center"/>
        <w:rPr>
          <w:b/>
          <w:bCs/>
          <w:caps/>
          <w:sz w:val="28"/>
          <w:szCs w:val="28"/>
        </w:rPr>
      </w:pPr>
      <w:r w:rsidRPr="001226B4">
        <w:rPr>
          <w:b/>
          <w:sz w:val="28"/>
          <w:szCs w:val="28"/>
          <w:lang w:val="en-US"/>
        </w:rPr>
        <w:t>BPF_PROG_TYPE_SOCK_OPS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1226B4">
        <w:rPr>
          <w:b/>
          <w:bCs/>
          <w:sz w:val="28"/>
        </w:rPr>
        <w:t>54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1226B4">
        <w:rPr>
          <w:caps/>
          <w:sz w:val="28"/>
        </w:rPr>
        <w:t>54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1226B4">
      <w:pPr>
        <w:jc w:val="center"/>
        <w:rPr>
          <w:b/>
          <w:bCs/>
          <w:caps/>
          <w:sz w:val="28"/>
          <w:szCs w:val="28"/>
          <w:lang w:val="en-US"/>
        </w:rPr>
      </w:pPr>
      <w:r w:rsidRPr="001226B4">
        <w:rPr>
          <w:b/>
          <w:sz w:val="28"/>
          <w:szCs w:val="28"/>
          <w:lang w:val="en-US"/>
        </w:rPr>
        <w:t>BPF_PROG_TYPE_SOCK_OPS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1226B4">
        <w:rPr>
          <w:b/>
          <w:bCs/>
          <w:caps/>
          <w:sz w:val="28"/>
          <w:szCs w:val="28"/>
        </w:rPr>
        <w:t>54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1226B4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1226B4">
              <w:rPr>
                <w:b w:val="0"/>
                <w:bCs w:val="0"/>
                <w:sz w:val="28"/>
              </w:rPr>
              <w:t>54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1226B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226B4">
              <w:rPr>
                <w:sz w:val="28"/>
              </w:rPr>
              <w:t>54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1226B4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1226B4">
              <w:rPr>
                <w:sz w:val="28"/>
              </w:rPr>
              <w:t>54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226B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226B4">
              <w:rPr>
                <w:sz w:val="28"/>
              </w:rPr>
              <w:t>54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226B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226B4">
              <w:rPr>
                <w:sz w:val="28"/>
              </w:rPr>
              <w:t>54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226B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226B4">
              <w:rPr>
                <w:sz w:val="28"/>
              </w:rPr>
              <w:t>54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226B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226B4">
              <w:rPr>
                <w:sz w:val="28"/>
              </w:rPr>
              <w:t>54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226B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226B4">
              <w:rPr>
                <w:sz w:val="28"/>
              </w:rPr>
              <w:t>54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226B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226B4">
              <w:rPr>
                <w:sz w:val="28"/>
              </w:rPr>
              <w:t>54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1226B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226B4">
              <w:rPr>
                <w:sz w:val="28"/>
              </w:rPr>
              <w:t>54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1226B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226B4">
              <w:rPr>
                <w:sz w:val="28"/>
              </w:rPr>
              <w:t>54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1226B4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226B4">
              <w:rPr>
                <w:sz w:val="28"/>
              </w:rPr>
              <w:t>54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1226B4" w:rsidP="001226B4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1226B4">
              <w:rPr>
                <w:lang w:val="en-US"/>
              </w:rPr>
              <w:t>BPF_PROG_TYPE_SOCK_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1226B4" w:rsidP="00A9176E">
            <w:pPr>
              <w:rPr>
                <w:sz w:val="28"/>
              </w:rPr>
            </w:pPr>
            <w:r w:rsidRPr="001226B4">
              <w:rPr>
                <w:sz w:val="28"/>
                <w:lang w:val="en-US"/>
              </w:rPr>
              <w:t>OPS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bookmarkEnd w:id="2"/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1226B4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1226B4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1226B4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1226B4">
      <w:rPr>
        <w:bCs/>
      </w:rPr>
      <w:t>54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1226B4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1226B4">
      <w:rPr>
        <w:bCs/>
      </w:rPr>
      <w:t>54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226B4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493B768A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64A76-280E-44D5-98FB-0D6C902FB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82</TotalTime>
  <Pages>5</Pages>
  <Words>154</Words>
  <Characters>2219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2026-04-06T10:39:00Z</dcterms:modified>
</cp:coreProperties>
</file>