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F134BF" w:rsidP="003D670C">
      <w:pPr>
        <w:jc w:val="center"/>
        <w:rPr>
          <w:b/>
          <w:bCs/>
          <w:caps/>
          <w:sz w:val="28"/>
          <w:szCs w:val="28"/>
        </w:rPr>
      </w:pPr>
      <w:r w:rsidRPr="00F134BF">
        <w:rPr>
          <w:b/>
          <w:sz w:val="28"/>
          <w:szCs w:val="28"/>
          <w:lang w:val="en-US"/>
        </w:rPr>
        <w:t>BPF_PROG_TYPE_SOCK_OPS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F134BF">
        <w:rPr>
          <w:b/>
          <w:bCs/>
          <w:sz w:val="28"/>
        </w:rPr>
        <w:t>54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F134BF">
        <w:rPr>
          <w:caps/>
          <w:sz w:val="28"/>
        </w:rPr>
        <w:t>54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F134BF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F134BF">
        <w:rPr>
          <w:b/>
          <w:sz w:val="28"/>
          <w:szCs w:val="28"/>
          <w:lang w:val="en-US"/>
        </w:rPr>
        <w:t>BPF_PROG_TYPE_SOCK_OPS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F134BF">
        <w:rPr>
          <w:b/>
          <w:bCs/>
          <w:caps/>
          <w:sz w:val="28"/>
          <w:szCs w:val="28"/>
        </w:rPr>
        <w:t>54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F134BF">
        <w:rPr>
          <w:sz w:val="28"/>
          <w:szCs w:val="28"/>
        </w:rPr>
        <w:t>54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F134BF">
        <w:rPr>
          <w:sz w:val="28"/>
          <w:szCs w:val="28"/>
        </w:rPr>
        <w:t>54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F134BF" w:rsidRPr="00F134BF">
        <w:rPr>
          <w:sz w:val="28"/>
        </w:rPr>
        <w:t>BPF_PROG_TYPE_SOCK_OPS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F134BF" w:rsidRPr="00F134BF">
        <w:rPr>
          <w:sz w:val="28"/>
        </w:rPr>
        <w:t>20-SOCK-OPS-BPF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F134BF" w:rsidRPr="00815A7D">
        <w:rPr>
          <w:color w:val="000000"/>
          <w:sz w:val="28"/>
        </w:rPr>
        <w:t>sock_ops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F134BF" w:rsidRPr="00815A7D">
        <w:rPr>
          <w:color w:val="000000"/>
          <w:sz w:val="28"/>
        </w:rPr>
        <w:t>sock_ops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F134BF" w:rsidRPr="00815A7D">
        <w:rPr>
          <w:color w:val="000000"/>
          <w:sz w:val="28"/>
        </w:rPr>
        <w:t>sock_ops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F134BF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F134BF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9D5573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9D5573" w:rsidRDefault="009D5573" w:rsidP="009D5573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9D5573" w:rsidRPr="009D5573" w:rsidRDefault="009D5573" w:rsidP="009D5573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855E19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F134BF" w:rsidRPr="009D5573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34BF" w:rsidRDefault="00F134BF" w:rsidP="00F134BF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34BF" w:rsidRPr="00F134BF" w:rsidRDefault="00F134BF" w:rsidP="00F134BF">
            <w:pPr>
              <w:spacing w:before="40" w:after="40"/>
              <w:rPr>
                <w:lang w:val="en-US"/>
              </w:rPr>
            </w:pPr>
            <w:r w:rsidRPr="00F134BF">
              <w:rPr>
                <w:color w:val="000000"/>
                <w:lang w:val="en-US"/>
              </w:rPr>
              <w:t>BPF_PROG_TYPE_SOCK_OPS</w:t>
            </w:r>
          </w:p>
        </w:tc>
      </w:tr>
      <w:tr w:rsidR="00F134BF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34BF" w:rsidRDefault="00F134BF" w:rsidP="00F134BF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34BF" w:rsidRDefault="00F134BF" w:rsidP="00F134BF">
            <w:pPr>
              <w:spacing w:before="40" w:after="40"/>
            </w:pPr>
            <w:proofErr w:type="spellStart"/>
            <w:r>
              <w:rPr>
                <w:color w:val="000000"/>
              </w:rPr>
              <w:t>sockops</w:t>
            </w:r>
            <w:proofErr w:type="spellEnd"/>
          </w:p>
        </w:tc>
      </w:tr>
    </w:tbl>
    <w:p w:rsidR="00DE19B0" w:rsidRDefault="009D5573" w:rsidP="009D5573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855E19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9D5573" w:rsidTr="009F21E8">
        <w:tc>
          <w:tcPr>
            <w:tcW w:w="5097" w:type="dxa"/>
          </w:tcPr>
          <w:p w:rsidR="009D5573" w:rsidRDefault="009D5573" w:rsidP="009D5573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9D5573" w:rsidRDefault="009D5573" w:rsidP="009D5573">
            <w:pPr>
              <w:spacing w:before="40" w:after="40"/>
            </w:pPr>
            <w:proofErr w:type="spellStart"/>
            <w:r>
              <w:rPr>
                <w:color w:val="000000"/>
              </w:rPr>
              <w:t>count_sock_ops</w:t>
            </w:r>
            <w:proofErr w:type="spellEnd"/>
          </w:p>
        </w:tc>
      </w:tr>
      <w:tr w:rsidR="009D5573" w:rsidTr="009F21E8">
        <w:tc>
          <w:tcPr>
            <w:tcW w:w="5097" w:type="dxa"/>
          </w:tcPr>
          <w:p w:rsidR="009D5573" w:rsidRDefault="009D5573" w:rsidP="009D5573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D5573" w:rsidRDefault="009D5573" w:rsidP="009D5573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F134BF" w:rsidTr="009F21E8">
        <w:tc>
          <w:tcPr>
            <w:tcW w:w="5097" w:type="dxa"/>
          </w:tcPr>
          <w:p w:rsidR="00F134BF" w:rsidRPr="00B529E2" w:rsidRDefault="00F134BF" w:rsidP="00F134BF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134BF" w:rsidRDefault="00F134BF" w:rsidP="00F134BF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F134BF" w:rsidTr="009F21E8">
        <w:tc>
          <w:tcPr>
            <w:tcW w:w="5097" w:type="dxa"/>
          </w:tcPr>
          <w:p w:rsidR="00F134BF" w:rsidRPr="00B529E2" w:rsidRDefault="00F134BF" w:rsidP="00F134BF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F96D9D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134BF" w:rsidRDefault="00F134BF" w:rsidP="00F134BF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F134BF" w:rsidTr="009F21E8">
        <w:tc>
          <w:tcPr>
            <w:tcW w:w="5097" w:type="dxa"/>
          </w:tcPr>
          <w:p w:rsidR="00F134BF" w:rsidRDefault="00F134BF" w:rsidP="00F134BF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134BF" w:rsidRDefault="00F134BF" w:rsidP="00F134BF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F134BF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F134BF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F134BF">
              <w:rPr>
                <w:bCs/>
              </w:rPr>
              <w:t>54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F134BF">
            <w:pPr>
              <w:rPr>
                <w:lang w:val="en-US"/>
              </w:rPr>
            </w:pPr>
            <w:r>
              <w:rPr>
                <w:color w:val="000000"/>
              </w:rPr>
              <w:t>SOCK_OPS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F134BF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F134BF">
              <w:rPr>
                <w:bCs/>
              </w:rPr>
              <w:t>54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134BF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F134BF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F134BF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134BF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D5573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D5573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9D5573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F134BF">
      <w:rPr>
        <w:bCs/>
      </w:rPr>
      <w:t>54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D7785"/>
    <w:rsid w:val="006E12A6"/>
    <w:rsid w:val="00715DFE"/>
    <w:rsid w:val="00817C64"/>
    <w:rsid w:val="00855E19"/>
    <w:rsid w:val="0093607F"/>
    <w:rsid w:val="009464C5"/>
    <w:rsid w:val="009D5573"/>
    <w:rsid w:val="009F21E8"/>
    <w:rsid w:val="00AA2E67"/>
    <w:rsid w:val="00BC28CF"/>
    <w:rsid w:val="00D9026A"/>
    <w:rsid w:val="00DE19B0"/>
    <w:rsid w:val="00F134BF"/>
    <w:rsid w:val="00F9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1AE596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A62B9-D9F0-42ED-8274-2098C8935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219</Words>
  <Characters>2674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2026-04-07T09:31:00Z</dcterms:modified>
</cp:coreProperties>
</file>