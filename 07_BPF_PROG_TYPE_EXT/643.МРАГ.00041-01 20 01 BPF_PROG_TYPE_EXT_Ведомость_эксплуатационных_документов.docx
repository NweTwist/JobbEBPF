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1D0CB0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1D0CB0">
        <w:rPr>
          <w:b/>
          <w:sz w:val="28"/>
          <w:szCs w:val="28"/>
          <w:lang w:val="en-US"/>
        </w:rPr>
        <w:t>BPF_PROG_TYPE_EXT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1D0CB0">
        <w:rPr>
          <w:b/>
          <w:bCs/>
          <w:sz w:val="28"/>
        </w:rPr>
        <w:t>41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1D0CB0">
        <w:rPr>
          <w:caps/>
          <w:sz w:val="28"/>
        </w:rPr>
        <w:t>41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1D0CB0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1D0CB0">
        <w:rPr>
          <w:b/>
          <w:sz w:val="28"/>
          <w:szCs w:val="28"/>
          <w:lang w:val="en-US"/>
        </w:rPr>
        <w:t>BPF_PROG_TYPE_EXT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D0CB0">
        <w:rPr>
          <w:b/>
          <w:bCs/>
          <w:caps/>
          <w:sz w:val="28"/>
          <w:szCs w:val="28"/>
        </w:rPr>
        <w:t>41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1D0CB0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1D0CB0">
              <w:rPr>
                <w:sz w:val="28"/>
              </w:rPr>
              <w:t>41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1D0CB0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1D0CB0">
              <w:rPr>
                <w:sz w:val="28"/>
              </w:rPr>
              <w:t>41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D0CB0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D0CB0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1D0CB0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1D0CB0">
      <w:rPr>
        <w:bCs/>
      </w:rPr>
      <w:t>41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0CB0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77187D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2026-04-02T10:49:00Z</dcterms:modified>
</cp:coreProperties>
</file>