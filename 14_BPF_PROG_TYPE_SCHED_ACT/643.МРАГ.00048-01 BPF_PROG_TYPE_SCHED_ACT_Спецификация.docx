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E87938" w:rsidP="00152C08">
      <w:pPr>
        <w:jc w:val="center"/>
        <w:rPr>
          <w:b/>
          <w:bCs/>
          <w:caps/>
          <w:sz w:val="28"/>
          <w:szCs w:val="28"/>
        </w:rPr>
      </w:pPr>
      <w:r w:rsidRPr="00E87938">
        <w:rPr>
          <w:b/>
          <w:sz w:val="28"/>
          <w:szCs w:val="28"/>
          <w:lang w:val="en-US"/>
        </w:rPr>
        <w:t>BPF_PROG_TYPE_SCHED_ACT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E87938">
        <w:rPr>
          <w:b/>
          <w:bCs/>
          <w:sz w:val="28"/>
        </w:rPr>
        <w:t>48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152C08" w:rsidRDefault="002A1C3C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E87938">
        <w:rPr>
          <w:caps/>
          <w:sz w:val="28"/>
        </w:rPr>
        <w:t>48</w:t>
      </w:r>
      <w:r w:rsidR="00152C08" w:rsidRPr="00152C08">
        <w:rPr>
          <w:caps/>
          <w:sz w:val="28"/>
        </w:rPr>
        <w:t>-01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D93620" w:rsidRDefault="009D5D9F" w:rsidP="00D93620">
      <w:pPr>
        <w:jc w:val="center"/>
        <w:rPr>
          <w:b/>
          <w:caps/>
          <w:sz w:val="28"/>
          <w:szCs w:val="28"/>
          <w:lang w:val="en-US"/>
        </w:rPr>
      </w:pPr>
    </w:p>
    <w:p w:rsidR="009D5D9F" w:rsidRPr="00152C08" w:rsidRDefault="009D5D9F">
      <w:pPr>
        <w:rPr>
          <w:caps/>
          <w:sz w:val="28"/>
          <w:szCs w:val="28"/>
          <w:lang w:val="en-US"/>
        </w:rPr>
      </w:pPr>
    </w:p>
    <w:p w:rsidR="009D5D9F" w:rsidRPr="00152C08" w:rsidRDefault="00E87938">
      <w:pPr>
        <w:jc w:val="center"/>
        <w:rPr>
          <w:b/>
          <w:bCs/>
          <w:caps/>
          <w:sz w:val="28"/>
          <w:szCs w:val="28"/>
          <w:lang w:val="en-US"/>
        </w:rPr>
      </w:pPr>
      <w:r w:rsidRPr="00E87938">
        <w:rPr>
          <w:b/>
          <w:sz w:val="28"/>
          <w:szCs w:val="28"/>
          <w:lang w:val="en-US"/>
        </w:rPr>
        <w:t>BPF_PROG_TYPE_SCHED_ACT</w:t>
      </w: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152C08" w:rsidRDefault="009D5D9F">
      <w:pPr>
        <w:jc w:val="center"/>
        <w:rPr>
          <w:caps/>
          <w:sz w:val="28"/>
          <w:szCs w:val="28"/>
          <w:lang w:val="en-US"/>
        </w:rPr>
      </w:pPr>
    </w:p>
    <w:p w:rsidR="009D5D9F" w:rsidRPr="00A9176E" w:rsidRDefault="00152C08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A9176E" w:rsidRDefault="009D5D9F">
      <w:pPr>
        <w:jc w:val="center"/>
        <w:rPr>
          <w:sz w:val="28"/>
          <w:szCs w:val="28"/>
          <w:lang w:val="en-US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E87938">
        <w:rPr>
          <w:b/>
          <w:bCs/>
          <w:caps/>
          <w:sz w:val="28"/>
          <w:szCs w:val="28"/>
        </w:rPr>
        <w:t>48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E87938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E87938">
              <w:rPr>
                <w:b w:val="0"/>
                <w:bCs w:val="0"/>
                <w:sz w:val="28"/>
              </w:rPr>
              <w:t>48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E87938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E87938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E87938">
              <w:rPr>
                <w:sz w:val="28"/>
              </w:rPr>
              <w:t>48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E87938" w:rsidP="00E87938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E87938">
              <w:rPr>
                <w:lang w:val="en-US"/>
              </w:rPr>
              <w:t>BPF_PROG_TYPE_SCH</w:t>
            </w:r>
            <w:bookmarkStart w:id="2" w:name="_GoBack"/>
            <w:bookmarkEnd w:id="2"/>
            <w:r w:rsidRPr="00E87938">
              <w:rPr>
                <w:lang w:val="en-US"/>
              </w:rPr>
              <w:t>ED_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E87938" w:rsidP="00A9176E">
            <w:pPr>
              <w:rPr>
                <w:sz w:val="28"/>
              </w:rPr>
            </w:pPr>
            <w:r w:rsidRPr="00E87938">
              <w:rPr>
                <w:sz w:val="28"/>
                <w:lang w:val="en-US"/>
              </w:rPr>
              <w:t>ACT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E87938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E87938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E87938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E87938">
      <w:rPr>
        <w:bCs/>
      </w:rPr>
      <w:t>48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E87938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E87938">
      <w:rPr>
        <w:bCs/>
      </w:rPr>
      <w:t>48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4535F"/>
    <w:rsid w:val="00C75DE0"/>
    <w:rsid w:val="00D722A2"/>
    <w:rsid w:val="00D93620"/>
    <w:rsid w:val="00DC2B18"/>
    <w:rsid w:val="00DD63BA"/>
    <w:rsid w:val="00E87938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418E260B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D6FC9-116B-4EC6-8D92-65CAB11EF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82</TotalTime>
  <Pages>5</Pages>
  <Words>154</Words>
  <Characters>2222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2026-04-06T10:20:00Z</dcterms:modified>
</cp:coreProperties>
</file>