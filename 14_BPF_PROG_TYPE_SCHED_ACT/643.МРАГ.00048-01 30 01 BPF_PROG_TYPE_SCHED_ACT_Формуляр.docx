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A34785" w:rsidP="003D670C">
      <w:pPr>
        <w:jc w:val="center"/>
        <w:rPr>
          <w:b/>
          <w:bCs/>
          <w:caps/>
          <w:sz w:val="28"/>
          <w:szCs w:val="28"/>
        </w:rPr>
      </w:pPr>
      <w:r w:rsidRPr="00A34785">
        <w:rPr>
          <w:b/>
          <w:sz w:val="28"/>
          <w:szCs w:val="28"/>
          <w:lang w:val="en-US"/>
        </w:rPr>
        <w:t>BPF_PROG_TYPE_SCHED_ACT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A34785">
        <w:rPr>
          <w:b/>
          <w:bCs/>
          <w:sz w:val="28"/>
        </w:rPr>
        <w:t>48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A34785">
        <w:rPr>
          <w:caps/>
          <w:sz w:val="28"/>
        </w:rPr>
        <w:t>48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A34785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A34785">
        <w:rPr>
          <w:b/>
          <w:sz w:val="28"/>
          <w:szCs w:val="28"/>
          <w:lang w:val="en-US"/>
        </w:rPr>
        <w:t>BPF_PROG_TYPE_SCHED_ACT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A34785">
        <w:rPr>
          <w:b/>
          <w:bCs/>
          <w:caps/>
          <w:sz w:val="28"/>
          <w:szCs w:val="28"/>
        </w:rPr>
        <w:t>48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A34785">
        <w:rPr>
          <w:sz w:val="28"/>
          <w:szCs w:val="28"/>
        </w:rPr>
        <w:t>48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A34785">
        <w:rPr>
          <w:sz w:val="28"/>
          <w:szCs w:val="28"/>
        </w:rPr>
        <w:t>48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A34785" w:rsidRPr="00A34785">
        <w:rPr>
          <w:sz w:val="28"/>
        </w:rPr>
        <w:t>BPF_PROG_TYPE_SCHED_ACT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A34785" w:rsidRPr="00A34785">
        <w:rPr>
          <w:sz w:val="28"/>
        </w:rPr>
        <w:t>14-SCHED-ACT-BPF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A34785" w:rsidRPr="00D1446C">
        <w:rPr>
          <w:color w:val="000000"/>
          <w:sz w:val="28"/>
        </w:rPr>
        <w:t>sched_act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A34785" w:rsidRPr="00D1446C">
        <w:rPr>
          <w:color w:val="000000"/>
          <w:sz w:val="28"/>
        </w:rPr>
        <w:t>sched_act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A34785" w:rsidRPr="00D1446C">
        <w:rPr>
          <w:color w:val="000000"/>
          <w:sz w:val="28"/>
        </w:rPr>
        <w:t>sched_act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A34785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A34785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947BE8">
        <w:rPr>
          <w:sz w:val="28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947BE8" w:rsidRDefault="00947BE8" w:rsidP="00947BE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947BE8" w:rsidRPr="00947BE8" w:rsidRDefault="00947BE8" w:rsidP="00947BE8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AC3C73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A34785" w:rsidRPr="00947BE8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4785" w:rsidRPr="00A34785" w:rsidRDefault="00A34785" w:rsidP="00A34785">
            <w:pPr>
              <w:spacing w:before="40" w:after="40"/>
              <w:rPr>
                <w:lang w:val="en-US"/>
              </w:rPr>
            </w:pPr>
            <w:r w:rsidRPr="00A34785">
              <w:rPr>
                <w:color w:val="000000"/>
                <w:lang w:val="en-US"/>
              </w:rPr>
              <w:t>BPF_PROG_TYPE_SCHED_ACT</w:t>
            </w:r>
          </w:p>
        </w:tc>
      </w:tr>
      <w:tr w:rsidR="00A34785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4785" w:rsidRDefault="00A34785" w:rsidP="00A34785">
            <w:pPr>
              <w:spacing w:before="40" w:after="40"/>
            </w:pPr>
            <w:proofErr w:type="spellStart"/>
            <w:r>
              <w:rPr>
                <w:color w:val="000000"/>
              </w:rPr>
              <w:t>action</w:t>
            </w:r>
            <w:proofErr w:type="spellEnd"/>
          </w:p>
        </w:tc>
      </w:tr>
    </w:tbl>
    <w:p w:rsidR="00DE19B0" w:rsidRDefault="00947BE8" w:rsidP="00947BE8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AC3C73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947BE8" w:rsidTr="009F21E8">
        <w:tc>
          <w:tcPr>
            <w:tcW w:w="5097" w:type="dxa"/>
          </w:tcPr>
          <w:p w:rsidR="00947BE8" w:rsidRDefault="00947BE8" w:rsidP="00947BE8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947BE8" w:rsidRDefault="00947BE8" w:rsidP="00947BE8">
            <w:pPr>
              <w:spacing w:before="40" w:after="40"/>
            </w:pPr>
            <w:proofErr w:type="spellStart"/>
            <w:r>
              <w:rPr>
                <w:color w:val="000000"/>
              </w:rPr>
              <w:t>tc_act_count</w:t>
            </w:r>
            <w:proofErr w:type="spellEnd"/>
          </w:p>
        </w:tc>
      </w:tr>
      <w:tr w:rsidR="00947BE8" w:rsidTr="009F21E8">
        <w:tc>
          <w:tcPr>
            <w:tcW w:w="5097" w:type="dxa"/>
          </w:tcPr>
          <w:p w:rsidR="00947BE8" w:rsidRDefault="00947BE8" w:rsidP="00947BE8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47BE8" w:rsidRDefault="00947BE8" w:rsidP="00947BE8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A34785" w:rsidTr="009F21E8">
        <w:tc>
          <w:tcPr>
            <w:tcW w:w="5097" w:type="dxa"/>
          </w:tcPr>
          <w:p w:rsidR="00A34785" w:rsidRPr="00B529E2" w:rsidRDefault="00A34785" w:rsidP="00A34785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A34785" w:rsidTr="009F21E8">
        <w:tc>
          <w:tcPr>
            <w:tcW w:w="5097" w:type="dxa"/>
          </w:tcPr>
          <w:p w:rsidR="00A34785" w:rsidRPr="00B529E2" w:rsidRDefault="00A34785" w:rsidP="00A34785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0C2394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A34785" w:rsidTr="009F21E8">
        <w:tc>
          <w:tcPr>
            <w:tcW w:w="5097" w:type="dxa"/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A34785" w:rsidRDefault="00A34785" w:rsidP="00A34785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A34785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A34785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A34785">
              <w:rPr>
                <w:bCs/>
              </w:rPr>
              <w:t>48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A34785">
            <w:pPr>
              <w:rPr>
                <w:lang w:val="en-US"/>
              </w:rPr>
            </w:pPr>
            <w:r w:rsidRPr="00A34785">
              <w:rPr>
                <w:lang w:val="en-US"/>
              </w:rPr>
              <w:t>SCHED_ACT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A34785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A34785">
              <w:rPr>
                <w:bCs/>
              </w:rPr>
              <w:t>48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A34785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A34785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A34785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A34785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47BE8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47BE8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947BE8">
      <w:rPr>
        <w:rStyle w:val="a5"/>
        <w:bCs/>
        <w:noProof/>
      </w:rPr>
      <w:t>3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A34785">
      <w:rPr>
        <w:bCs/>
      </w:rPr>
      <w:t>48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C2394"/>
    <w:rsid w:val="002227B2"/>
    <w:rsid w:val="003971E2"/>
    <w:rsid w:val="003D670C"/>
    <w:rsid w:val="004C7964"/>
    <w:rsid w:val="00590928"/>
    <w:rsid w:val="005D7785"/>
    <w:rsid w:val="006E12A6"/>
    <w:rsid w:val="00715DFE"/>
    <w:rsid w:val="00817C64"/>
    <w:rsid w:val="0093607F"/>
    <w:rsid w:val="009464C5"/>
    <w:rsid w:val="00947BE8"/>
    <w:rsid w:val="009F21E8"/>
    <w:rsid w:val="00A34785"/>
    <w:rsid w:val="00AA2E67"/>
    <w:rsid w:val="00AC3C73"/>
    <w:rsid w:val="00BC28CF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32EC87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1D001-599D-4784-8679-54A9AB9A4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31</TotalTime>
  <Pages>6</Pages>
  <Words>219</Words>
  <Characters>2680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14</cp:revision>
  <cp:lastPrinted>2005-10-10T11:19:00Z</cp:lastPrinted>
  <dcterms:created xsi:type="dcterms:W3CDTF">2026-03-30T15:04:00Z</dcterms:created>
  <dcterms:modified xsi:type="dcterms:W3CDTF">2026-04-07T09:28:00Z</dcterms:modified>
</cp:coreProperties>
</file>