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C96DA5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C96DA5">
        <w:rPr>
          <w:b/>
          <w:sz w:val="28"/>
          <w:szCs w:val="28"/>
          <w:lang w:val="en-US"/>
        </w:rPr>
        <w:t>BPF_PROG_TYPE_SCHED_ACT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C96DA5">
        <w:rPr>
          <w:b/>
          <w:bCs/>
          <w:sz w:val="28"/>
        </w:rPr>
        <w:t>48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C96DA5">
        <w:rPr>
          <w:caps/>
          <w:sz w:val="28"/>
        </w:rPr>
        <w:t>48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C96DA5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C96DA5">
        <w:rPr>
          <w:b/>
          <w:sz w:val="28"/>
          <w:szCs w:val="28"/>
          <w:lang w:val="en-US"/>
        </w:rPr>
        <w:t>BPF_PROG_TYPE_SCHED_ACT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C96DA5">
        <w:rPr>
          <w:b/>
          <w:bCs/>
          <w:caps/>
          <w:sz w:val="28"/>
          <w:szCs w:val="28"/>
        </w:rPr>
        <w:t>48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C96DA5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C96DA5">
              <w:rPr>
                <w:sz w:val="28"/>
              </w:rPr>
              <w:t>48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C96DA5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C96DA5">
              <w:rPr>
                <w:sz w:val="28"/>
              </w:rPr>
              <w:t>48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bookmarkStart w:id="2" w:name="_GoBack"/>
            <w:bookmarkEnd w:id="2"/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14A79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14A79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F14A79">
      <w:rPr>
        <w:rStyle w:val="a5"/>
        <w:bCs/>
        <w:noProof/>
        <w:szCs w:val="32"/>
      </w:rPr>
      <w:t>2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C96DA5">
      <w:rPr>
        <w:bCs/>
      </w:rPr>
      <w:t>48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96DA5"/>
    <w:rsid w:val="00CB6149"/>
    <w:rsid w:val="00D60DD0"/>
    <w:rsid w:val="00E6273B"/>
    <w:rsid w:val="00E9634E"/>
    <w:rsid w:val="00F14A79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C0D1145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2026-03-30T10:08:00Z</dcterms:created>
  <dcterms:modified xsi:type="dcterms:W3CDTF">2026-04-02T10:57:00Z</dcterms:modified>
</cp:coreProperties>
</file>