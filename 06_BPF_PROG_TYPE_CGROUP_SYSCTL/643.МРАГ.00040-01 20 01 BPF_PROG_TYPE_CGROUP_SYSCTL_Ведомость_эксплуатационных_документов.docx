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46B" w:rsidRDefault="0026446B" w:rsidP="0026446B">
      <w:pPr>
        <w:pStyle w:val="1"/>
      </w:pPr>
    </w:p>
    <w:p w:rsidR="0026446B" w:rsidRDefault="0026446B" w:rsidP="0026446B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26446B" w:rsidTr="001138A8">
        <w:tc>
          <w:tcPr>
            <w:tcW w:w="4536" w:type="dxa"/>
          </w:tcPr>
          <w:p w:rsidR="0026446B" w:rsidRPr="001728F7" w:rsidRDefault="0026446B" w:rsidP="001138A8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26446B" w:rsidRPr="001728F7" w:rsidRDefault="0026446B" w:rsidP="001138A8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26446B" w:rsidRPr="00771E9A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26446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26446B" w:rsidRPr="00CB270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26446B" w:rsidRPr="00771E9A" w:rsidRDefault="0026446B" w:rsidP="001138A8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26446B" w:rsidRPr="001728F7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E9634E" w:rsidRDefault="00E9634E" w:rsidP="0026446B">
      <w:pPr>
        <w:jc w:val="center"/>
        <w:rPr>
          <w:b/>
          <w:bCs/>
          <w:sz w:val="28"/>
        </w:rPr>
      </w:pPr>
    </w:p>
    <w:p w:rsidR="0026446B" w:rsidRPr="0068000C" w:rsidRDefault="0026446B" w:rsidP="0026446B">
      <w:pPr>
        <w:jc w:val="center"/>
        <w:rPr>
          <w:b/>
          <w:bCs/>
        </w:rPr>
      </w:pPr>
    </w:p>
    <w:p w:rsidR="0026446B" w:rsidRDefault="0026446B" w:rsidP="0026446B">
      <w:pPr>
        <w:jc w:val="center"/>
      </w:pPr>
    </w:p>
    <w:p w:rsidR="0026446B" w:rsidRDefault="0026446B" w:rsidP="0026446B">
      <w:pPr>
        <w:jc w:val="center"/>
      </w:pPr>
    </w:p>
    <w:p w:rsidR="0026446B" w:rsidRPr="0026446B" w:rsidRDefault="0026446B" w:rsidP="0026446B">
      <w:pPr>
        <w:jc w:val="center"/>
        <w:rPr>
          <w:b/>
          <w:sz w:val="28"/>
          <w:szCs w:val="28"/>
          <w:lang w:val="en-US"/>
        </w:rPr>
      </w:pPr>
    </w:p>
    <w:p w:rsidR="0026446B" w:rsidRPr="0026446B" w:rsidRDefault="0026446B" w:rsidP="0026446B">
      <w:pPr>
        <w:jc w:val="center"/>
        <w:rPr>
          <w:sz w:val="28"/>
          <w:szCs w:val="28"/>
          <w:lang w:val="en-US"/>
        </w:rPr>
      </w:pPr>
    </w:p>
    <w:p w:rsidR="0026446B" w:rsidRPr="0026446B" w:rsidRDefault="00D411B8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D411B8">
        <w:rPr>
          <w:b/>
          <w:sz w:val="28"/>
          <w:szCs w:val="28"/>
          <w:lang w:val="en-US"/>
        </w:rPr>
        <w:t>BPF_PROG_TYPE_CGROUP_SYSCTL</w:t>
      </w:r>
    </w:p>
    <w:p w:rsidR="0026446B" w:rsidRPr="0026446B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B61196" w:rsidRDefault="0026446B" w:rsidP="002644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Default="0026446B" w:rsidP="0026446B">
      <w:pPr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0124D1" wp14:editId="65EE2B28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124D1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61196">
        <w:rPr>
          <w:b/>
          <w:bCs/>
          <w:sz w:val="28"/>
        </w:rPr>
        <w:t>ЛИСТ УТВЕРЖДЕНИЯ</w:t>
      </w:r>
    </w:p>
    <w:p w:rsidR="0026446B" w:rsidRPr="00B61196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26446B" w:rsidRDefault="0026446B" w:rsidP="0026446B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>
        <w:rPr>
          <w:b/>
          <w:bCs/>
          <w:sz w:val="28"/>
        </w:rPr>
        <w:t>643.МРАГ.000</w:t>
      </w:r>
      <w:r w:rsidR="00D411B8">
        <w:rPr>
          <w:b/>
          <w:bCs/>
          <w:sz w:val="28"/>
        </w:rPr>
        <w:t>40</w:t>
      </w:r>
      <w:r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>
        <w:rPr>
          <w:b/>
          <w:bCs/>
          <w:caps/>
          <w:sz w:val="28"/>
        </w:rPr>
        <w:t xml:space="preserve"> 20 01</w:t>
      </w:r>
      <w:r w:rsidRPr="00B61196">
        <w:rPr>
          <w:b/>
          <w:bCs/>
          <w:caps/>
          <w:sz w:val="28"/>
        </w:rPr>
        <w:t>-лу</w:t>
      </w:r>
    </w:p>
    <w:p w:rsidR="0026446B" w:rsidRDefault="0026446B" w:rsidP="0026446B">
      <w:pPr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26446B" w:rsidRPr="00CB270B" w:rsidRDefault="0026446B" w:rsidP="001138A8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26446B" w:rsidRPr="00CB270B" w:rsidRDefault="0026446B" w:rsidP="001138A8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rPr>
          <w:trHeight w:val="513"/>
        </w:trPr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1728F7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26446B" w:rsidRPr="001728F7" w:rsidRDefault="0026446B" w:rsidP="001138A8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26446B" w:rsidRDefault="0026446B" w:rsidP="001138A8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26446B" w:rsidRPr="0054374F" w:rsidRDefault="0026446B" w:rsidP="001138A8">
            <w:pPr>
              <w:rPr>
                <w:sz w:val="28"/>
                <w:szCs w:val="28"/>
              </w:rPr>
            </w:pPr>
          </w:p>
        </w:tc>
      </w:tr>
    </w:tbl>
    <w:p w:rsidR="0026446B" w:rsidRDefault="0026446B" w:rsidP="0026446B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A9770" wp14:editId="349091D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CFA9770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446B" w:rsidRDefault="0026446B" w:rsidP="0026446B">
      <w:pPr>
        <w:rPr>
          <w:b/>
          <w:bCs/>
          <w:sz w:val="32"/>
          <w:szCs w:val="32"/>
        </w:rPr>
        <w:sectPr w:rsidR="0026446B">
          <w:headerReference w:type="default" r:id="rId6"/>
          <w:footerReference w:type="even" r:id="rId7"/>
          <w:footerReference w:type="default" r:id="rId8"/>
          <w:footerReference w:type="first" r:id="rId9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26446B" w:rsidRDefault="0026446B" w:rsidP="0026446B">
      <w:pPr>
        <w:rPr>
          <w:b/>
          <w:bCs/>
          <w:sz w:val="32"/>
          <w:szCs w:val="32"/>
        </w:rPr>
      </w:pPr>
    </w:p>
    <w:p w:rsidR="0026446B" w:rsidRDefault="0026446B" w:rsidP="002644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26446B" w:rsidRDefault="0026446B" w:rsidP="0026446B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D411B8">
        <w:rPr>
          <w:caps/>
          <w:sz w:val="28"/>
        </w:rPr>
        <w:t>40</w:t>
      </w:r>
      <w:r w:rsidRPr="00152C08">
        <w:rPr>
          <w:caps/>
          <w:sz w:val="28"/>
        </w:rPr>
        <w:t>-01</w:t>
      </w:r>
      <w:r>
        <w:rPr>
          <w:caps/>
          <w:sz w:val="28"/>
        </w:rPr>
        <w:t xml:space="preserve"> 20 01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D93620" w:rsidRDefault="0026446B" w:rsidP="0026446B">
      <w:pPr>
        <w:jc w:val="center"/>
        <w:rPr>
          <w:b/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D411B8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D411B8">
        <w:rPr>
          <w:b/>
          <w:sz w:val="28"/>
          <w:szCs w:val="28"/>
          <w:lang w:val="en-US"/>
        </w:rPr>
        <w:t>BPF_PROG_TYPE_CGROUP_SYSCTL</w:t>
      </w: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FA68F62" wp14:editId="23D77866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68F62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Pr="00152C08" w:rsidRDefault="0026446B" w:rsidP="0026446B">
      <w:pPr>
        <w:jc w:val="center"/>
        <w:rPr>
          <w:sz w:val="28"/>
          <w:szCs w:val="28"/>
        </w:rPr>
      </w:pPr>
    </w:p>
    <w:p w:rsidR="0026446B" w:rsidRDefault="0026446B" w:rsidP="0026446B">
      <w:pPr>
        <w:jc w:val="center"/>
        <w:rPr>
          <w:sz w:val="28"/>
          <w:szCs w:val="28"/>
        </w:rPr>
        <w:sectPr w:rsidR="0026446B">
          <w:headerReference w:type="first" r:id="rId10"/>
          <w:footerReference w:type="first" r:id="rId11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293B5" wp14:editId="5B595880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C3293B5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D411B8">
        <w:rPr>
          <w:b/>
          <w:bCs/>
          <w:caps/>
          <w:sz w:val="28"/>
          <w:szCs w:val="28"/>
        </w:rPr>
        <w:t>40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20 01</w:t>
      </w:r>
    </w:p>
    <w:p w:rsidR="00704C18" w:rsidRDefault="00704C18">
      <w:pPr>
        <w:rPr>
          <w:sz w:val="2"/>
        </w:rPr>
      </w:pP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4"/>
        <w:gridCol w:w="3388"/>
        <w:gridCol w:w="746"/>
        <w:gridCol w:w="1558"/>
      </w:tblGrid>
      <w:tr w:rsidR="00704C18" w:rsidTr="00FA7555">
        <w:trPr>
          <w:trHeight w:hRule="exact" w:val="1134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pStyle w:val="2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Наименован</w:t>
            </w:r>
            <w:bookmarkStart w:id="2" w:name="_GoBack"/>
            <w:bookmarkEnd w:id="2"/>
            <w:r w:rsidRPr="0026446B">
              <w:rPr>
                <w:b/>
                <w:bCs/>
                <w:sz w:val="26"/>
                <w:szCs w:val="26"/>
              </w:rPr>
              <w:t>ие</w:t>
            </w: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Кол.</w:t>
            </w:r>
          </w:p>
          <w:p w:rsidR="00704C18" w:rsidRPr="0026446B" w:rsidRDefault="0026446B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э</w:t>
            </w:r>
            <w:r w:rsidR="001D55A7">
              <w:rPr>
                <w:b/>
                <w:bCs/>
                <w:sz w:val="26"/>
                <w:szCs w:val="26"/>
              </w:rPr>
              <w:t>кз.</w:t>
            </w: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6446B">
              <w:rPr>
                <w:b/>
                <w:bCs/>
                <w:sz w:val="26"/>
                <w:szCs w:val="26"/>
              </w:rPr>
              <w:t>Местона</w:t>
            </w:r>
            <w:proofErr w:type="spellEnd"/>
            <w:r w:rsidRPr="0026446B">
              <w:rPr>
                <w:b/>
                <w:bCs/>
                <w:sz w:val="26"/>
                <w:szCs w:val="26"/>
              </w:rPr>
              <w:t>-</w:t>
            </w:r>
          </w:p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хождение</w:t>
            </w:r>
          </w:p>
        </w:tc>
      </w:tr>
      <w:tr w:rsidR="00704C18" w:rsidTr="00FA7555">
        <w:trPr>
          <w:trHeight w:hRule="exact" w:val="397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Документы на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 w:rsidRPr="00FA7555">
              <w:rPr>
                <w:b/>
                <w:sz w:val="28"/>
                <w:u w:val="single"/>
              </w:rPr>
              <w:t>программу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26446B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D411B8">
            <w:pPr>
              <w:rPr>
                <w:sz w:val="28"/>
                <w:lang w:val="en-US"/>
              </w:rPr>
            </w:pPr>
            <w:r w:rsidRPr="009A6DB2">
              <w:rPr>
                <w:sz w:val="28"/>
              </w:rPr>
              <w:t>643.МРАГ.000</w:t>
            </w:r>
            <w:r w:rsidR="00D411B8">
              <w:rPr>
                <w:sz w:val="28"/>
              </w:rPr>
              <w:t>40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30 01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  <w:r w:rsidRPr="009A6DB2">
              <w:rPr>
                <w:b w:val="0"/>
                <w:sz w:val="28"/>
              </w:rPr>
              <w:t>Формуляр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D411B8" w:rsidP="00FA7555">
            <w:pPr>
              <w:rPr>
                <w:sz w:val="28"/>
              </w:rPr>
            </w:pPr>
            <w:r>
              <w:rPr>
                <w:sz w:val="28"/>
              </w:rPr>
              <w:t>643.МРАГ.00040</w:t>
            </w:r>
            <w:r w:rsidR="00FA7555" w:rsidRPr="009A6DB2">
              <w:rPr>
                <w:sz w:val="28"/>
              </w:rPr>
              <w:t>-01</w:t>
            </w:r>
            <w:r w:rsidR="00FA7555">
              <w:rPr>
                <w:sz w:val="28"/>
              </w:rPr>
              <w:t xml:space="preserve"> 33 01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Руководство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программиста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</w:tbl>
    <w:p w:rsidR="00704C18" w:rsidRDefault="00704C18">
      <w:pPr>
        <w:sectPr w:rsidR="00704C18">
          <w:headerReference w:type="default" r:id="rId12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704C18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Default="007F3273">
            <w:pPr>
              <w:pStyle w:val="4"/>
              <w:rPr>
                <w:caps w:val="0"/>
              </w:rPr>
            </w:pPr>
            <w:r w:rsidRPr="0083167A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704C18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Всего</w:t>
            </w:r>
          </w:p>
          <w:p w:rsidR="00704C18" w:rsidRDefault="007F3273">
            <w:pPr>
              <w:jc w:val="center"/>
            </w:pPr>
            <w:r>
              <w:t>листов</w:t>
            </w:r>
          </w:p>
          <w:p w:rsidR="00704C18" w:rsidRDefault="007F3273">
            <w:pPr>
              <w:jc w:val="center"/>
            </w:pPr>
            <w:r>
              <w:t>(страниц)</w:t>
            </w:r>
          </w:p>
          <w:p w:rsidR="00704C18" w:rsidRDefault="007F3273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№</w:t>
            </w:r>
          </w:p>
          <w:p w:rsidR="00704C18" w:rsidRDefault="007F3273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Входящий</w:t>
            </w:r>
          </w:p>
          <w:p w:rsidR="00704C18" w:rsidRDefault="007F3273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704C18" w:rsidRDefault="007F3273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704C18" w:rsidRDefault="007F3273">
            <w:pPr>
              <w:jc w:val="center"/>
            </w:pPr>
            <w:r>
              <w:t>документа</w:t>
            </w:r>
          </w:p>
          <w:p w:rsidR="00704C18" w:rsidRDefault="007F3273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Дата</w:t>
            </w:r>
          </w:p>
        </w:tc>
      </w:tr>
      <w:tr w:rsidR="00704C18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изменен</w:t>
            </w:r>
          </w:p>
          <w:p w:rsidR="00704C18" w:rsidRDefault="007F3273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заме</w:t>
            </w:r>
          </w:p>
          <w:p w:rsidR="00704C18" w:rsidRDefault="007F3273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704C18" w:rsidRDefault="007F3273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2B4061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  <w:tr w:rsid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</w:tbl>
    <w:p w:rsidR="006B448D" w:rsidRDefault="006B448D">
      <w:pPr>
        <w:rPr>
          <w:sz w:val="2"/>
          <w:szCs w:val="2"/>
        </w:rPr>
      </w:pPr>
    </w:p>
    <w:sectPr w:rsidR="006B448D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F18" w:rsidRDefault="00807F18">
      <w:r>
        <w:separator/>
      </w:r>
    </w:p>
  </w:endnote>
  <w:endnote w:type="continuationSeparator" w:id="0">
    <w:p w:rsidR="00807F18" w:rsidRDefault="0080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6446B" w:rsidRDefault="0026446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BB31F5">
    <w:pPr>
      <w:pStyle w:val="a6"/>
      <w:jc w:val="center"/>
    </w:pPr>
  </w:p>
  <w:p w:rsidR="0026446B" w:rsidRDefault="0026446B" w:rsidP="00BB31F5">
    <w:pPr>
      <w:pStyle w:val="a6"/>
      <w:rPr>
        <w:b/>
        <w:bCs/>
        <w:sz w:val="28"/>
        <w:szCs w:val="28"/>
      </w:rPr>
    </w:pPr>
  </w:p>
  <w:p w:rsidR="0026446B" w:rsidRDefault="0026446B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DC2B18" w:rsidRDefault="0026446B" w:rsidP="006B448D">
    <w:pPr>
      <w:jc w:val="center"/>
      <w:rPr>
        <w:sz w:val="28"/>
      </w:rPr>
    </w:pPr>
    <w:r w:rsidRPr="00DC2B18">
      <w:rPr>
        <w:sz w:val="28"/>
      </w:rPr>
      <w:t>2026</w:t>
    </w:r>
  </w:p>
  <w:p w:rsidR="0026446B" w:rsidRPr="00DC2B18" w:rsidRDefault="0026446B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26446B" w:rsidRPr="00DC2B18" w:rsidRDefault="0026446B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C75DE0" w:rsidRDefault="0026446B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D411B8">
      <w:rPr>
        <w:noProof/>
        <w:sz w:val="28"/>
        <w:szCs w:val="28"/>
      </w:rPr>
      <w:instrText>4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D411B8">
      <w:rPr>
        <w:noProof/>
        <w:sz w:val="28"/>
        <w:szCs w:val="28"/>
      </w:rPr>
      <w:t>3</w:t>
    </w:r>
    <w:r w:rsidRPr="00C75DE0">
      <w:rPr>
        <w:sz w:val="28"/>
        <w:szCs w:val="28"/>
      </w:rPr>
      <w:fldChar w:fldCharType="end"/>
    </w: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 w:rsidP="00C75DE0">
    <w:pPr>
      <w:jc w:val="center"/>
      <w:rPr>
        <w:sz w:val="28"/>
      </w:rPr>
    </w:pPr>
    <w:r>
      <w:rPr>
        <w:sz w:val="28"/>
      </w:rPr>
      <w:t>2026</w:t>
    </w:r>
  </w:p>
  <w:p w:rsidR="0026446B" w:rsidRDefault="0026446B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F18" w:rsidRDefault="00807F18">
      <w:r>
        <w:separator/>
      </w:r>
    </w:p>
  </w:footnote>
  <w:footnote w:type="continuationSeparator" w:id="0">
    <w:p w:rsidR="00807F18" w:rsidRDefault="00807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18" w:rsidRPr="0026446B" w:rsidRDefault="007F3273">
    <w:pPr>
      <w:pStyle w:val="a3"/>
      <w:framePr w:wrap="auto" w:vAnchor="text" w:hAnchor="page" w:x="6151" w:y="-6"/>
      <w:rPr>
        <w:rStyle w:val="a5"/>
        <w:bCs/>
        <w:szCs w:val="32"/>
      </w:rPr>
    </w:pPr>
    <w:r w:rsidRPr="0026446B">
      <w:rPr>
        <w:rStyle w:val="a5"/>
        <w:bCs/>
        <w:szCs w:val="32"/>
      </w:rPr>
      <w:fldChar w:fldCharType="begin"/>
    </w:r>
    <w:r w:rsidRPr="0026446B">
      <w:rPr>
        <w:rStyle w:val="a5"/>
        <w:bCs/>
        <w:szCs w:val="32"/>
      </w:rPr>
      <w:instrText xml:space="preserve">PAGE  </w:instrText>
    </w:r>
    <w:r w:rsidRPr="0026446B">
      <w:rPr>
        <w:rStyle w:val="a5"/>
        <w:bCs/>
        <w:szCs w:val="32"/>
      </w:rPr>
      <w:fldChar w:fldCharType="separate"/>
    </w:r>
    <w:r w:rsidR="00D411B8">
      <w:rPr>
        <w:rStyle w:val="a5"/>
        <w:bCs/>
        <w:noProof/>
        <w:szCs w:val="32"/>
      </w:rPr>
      <w:t>3</w:t>
    </w:r>
    <w:r w:rsidRPr="0026446B">
      <w:rPr>
        <w:rStyle w:val="a5"/>
        <w:bCs/>
        <w:szCs w:val="32"/>
      </w:rPr>
      <w:fldChar w:fldCharType="end"/>
    </w:r>
  </w:p>
  <w:p w:rsidR="00704C18" w:rsidRPr="0026446B" w:rsidRDefault="00704C18">
    <w:pPr>
      <w:pStyle w:val="a3"/>
      <w:rPr>
        <w:szCs w:val="32"/>
      </w:rPr>
    </w:pPr>
  </w:p>
  <w:p w:rsidR="00704C18" w:rsidRPr="0026446B" w:rsidRDefault="007F3273">
    <w:pPr>
      <w:pStyle w:val="a3"/>
      <w:jc w:val="center"/>
      <w:rPr>
        <w:bCs/>
        <w:sz w:val="32"/>
        <w:szCs w:val="32"/>
      </w:rPr>
    </w:pPr>
    <w:r w:rsidRPr="0026446B">
      <w:rPr>
        <w:bCs/>
      </w:rPr>
      <w:fldChar w:fldCharType="begin"/>
    </w:r>
    <w:r w:rsidRPr="0026446B">
      <w:rPr>
        <w:bCs/>
      </w:rPr>
      <w:instrText xml:space="preserve"> REF </w:instrText>
    </w:r>
    <w:r w:rsidRPr="0026446B">
      <w:rPr>
        <w:bCs/>
        <w:i/>
        <w:iCs/>
      </w:rPr>
      <w:instrText>ДецНомер</w:instrText>
    </w:r>
    <w:r w:rsidRPr="0026446B">
      <w:rPr>
        <w:bCs/>
      </w:rPr>
      <w:instrText xml:space="preserve">  \* MERGEFORMAT </w:instrText>
    </w:r>
    <w:r w:rsidRPr="0026446B">
      <w:rPr>
        <w:bCs/>
      </w:rPr>
      <w:fldChar w:fldCharType="separate"/>
    </w:r>
    <w:r w:rsidR="00BE4E08" w:rsidRPr="0026446B">
      <w:rPr>
        <w:bCs/>
      </w:rPr>
      <w:t>643.МРАГ.000</w:t>
    </w:r>
    <w:r w:rsidR="00D411B8">
      <w:rPr>
        <w:bCs/>
      </w:rPr>
      <w:t>40</w:t>
    </w:r>
    <w:r w:rsidR="00BE4E08" w:rsidRPr="0026446B">
      <w:rPr>
        <w:bCs/>
      </w:rPr>
      <w:t>-01</w:t>
    </w:r>
    <w:r w:rsidR="006B448D" w:rsidRPr="0026446B">
      <w:rPr>
        <w:bCs/>
      </w:rPr>
      <w:t xml:space="preserve"> 20 01</w:t>
    </w:r>
    <w:r w:rsidRPr="0026446B">
      <w:rPr>
        <w:b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48D"/>
    <w:rsid w:val="0011716F"/>
    <w:rsid w:val="001D55A7"/>
    <w:rsid w:val="0026446B"/>
    <w:rsid w:val="002B4061"/>
    <w:rsid w:val="00493D8C"/>
    <w:rsid w:val="006A1A1F"/>
    <w:rsid w:val="006B448D"/>
    <w:rsid w:val="00704C18"/>
    <w:rsid w:val="007F3273"/>
    <w:rsid w:val="00807F18"/>
    <w:rsid w:val="0083167A"/>
    <w:rsid w:val="00A9164B"/>
    <w:rsid w:val="00B61196"/>
    <w:rsid w:val="00BB31F5"/>
    <w:rsid w:val="00BE4E08"/>
    <w:rsid w:val="00CB6149"/>
    <w:rsid w:val="00D411B8"/>
    <w:rsid w:val="00D60DD0"/>
    <w:rsid w:val="00E6273B"/>
    <w:rsid w:val="00E9634E"/>
    <w:rsid w:val="00F94244"/>
    <w:rsid w:val="00FA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7DEF4D2D"/>
  <w15:chartTrackingRefBased/>
  <w15:docId w15:val="{8FF5022B-8D75-4798-8D7F-405A276F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1F5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a7">
    <w:name w:val="Нижний колонтитул Знак"/>
    <w:link w:val="a6"/>
    <w:semiHidden/>
    <w:rsid w:val="006B448D"/>
    <w:rPr>
      <w:sz w:val="24"/>
      <w:szCs w:val="24"/>
    </w:rPr>
  </w:style>
  <w:style w:type="character" w:customStyle="1" w:styleId="30">
    <w:name w:val="Заголовок 3 Знак"/>
    <w:basedOn w:val="a0"/>
    <w:link w:val="3"/>
    <w:rsid w:val="00BE4E08"/>
    <w:rPr>
      <w:b/>
      <w:bCs/>
      <w:sz w:val="36"/>
      <w:szCs w:val="24"/>
    </w:rPr>
  </w:style>
  <w:style w:type="character" w:customStyle="1" w:styleId="10">
    <w:name w:val="Заголовок 1 Знак"/>
    <w:basedOn w:val="a0"/>
    <w:link w:val="1"/>
    <w:rsid w:val="0026446B"/>
    <w:rPr>
      <w:b/>
      <w:bCs/>
      <w:sz w:val="28"/>
      <w:szCs w:val="28"/>
    </w:rPr>
  </w:style>
  <w:style w:type="character" w:customStyle="1" w:styleId="a4">
    <w:name w:val="Верхний колонтитул Знак"/>
    <w:basedOn w:val="a0"/>
    <w:link w:val="a3"/>
    <w:semiHidden/>
    <w:rsid w:val="0026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103;\Desktop\&#1088;&#1072;&#1073;&#1086;&#1073;&#1072;\20%20&#1042;&#1077;&#1076;&#1086;&#1084;&#1086;&#1089;&#1090;&#1100;%20&#1101;&#1082;&#1089;&#1087;&#1083;&#1091;&#1072;&#1090;&#1072;&#1094;&#1080;&#1086;&#1085;&#1085;&#1099;&#1093;%20&#1076;&#1086;&#1082;&#1091;&#1084;&#1077;&#1085;&#1090;&#1086;&#107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 Ведомость эксплуатационных документов.dot</Template>
  <TotalTime>68</TotalTime>
  <Pages>4</Pages>
  <Words>97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15</cp:revision>
  <cp:lastPrinted>2005-09-30T06:24:00Z</cp:lastPrinted>
  <dcterms:created xsi:type="dcterms:W3CDTF">2026-03-30T10:08:00Z</dcterms:created>
  <dcterms:modified xsi:type="dcterms:W3CDTF">2026-04-02T10:47:00Z</dcterms:modified>
</cp:coreProperties>
</file>