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5206D2" w:rsidP="003D670C">
      <w:pPr>
        <w:jc w:val="center"/>
        <w:rPr>
          <w:b/>
          <w:bCs/>
          <w:caps/>
          <w:sz w:val="28"/>
          <w:szCs w:val="28"/>
        </w:rPr>
      </w:pPr>
      <w:r w:rsidRPr="005206D2">
        <w:rPr>
          <w:b/>
          <w:sz w:val="28"/>
          <w:szCs w:val="28"/>
          <w:lang w:val="en-US"/>
        </w:rPr>
        <w:t>BPF_PROG_TYPE_RAW_TRACEPOINT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5206D2">
        <w:rPr>
          <w:b/>
          <w:bCs/>
          <w:sz w:val="28"/>
        </w:rPr>
        <w:t>46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5206D2">
        <w:rPr>
          <w:caps/>
          <w:sz w:val="28"/>
        </w:rPr>
        <w:t>46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5206D2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5206D2">
        <w:rPr>
          <w:b/>
          <w:sz w:val="28"/>
          <w:szCs w:val="28"/>
          <w:lang w:val="en-US"/>
        </w:rPr>
        <w:t>BPF_PROG_TYPE_RAW_TRACEPOINT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5206D2">
        <w:rPr>
          <w:b/>
          <w:bCs/>
          <w:caps/>
          <w:sz w:val="28"/>
          <w:szCs w:val="28"/>
        </w:rPr>
        <w:t>46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5206D2">
        <w:rPr>
          <w:sz w:val="28"/>
          <w:szCs w:val="28"/>
        </w:rPr>
        <w:t>46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5206D2">
        <w:rPr>
          <w:sz w:val="28"/>
          <w:szCs w:val="28"/>
        </w:rPr>
        <w:t>46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5206D2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 программного </w:t>
      </w:r>
      <w:r w:rsidR="00BC28CF">
        <w:rPr>
          <w:sz w:val="28"/>
        </w:rPr>
        <w:t>изделия:</w:t>
      </w:r>
      <w:r>
        <w:rPr>
          <w:sz w:val="28"/>
        </w:rPr>
        <w:t> </w:t>
      </w:r>
      <w:r w:rsidRPr="005206D2">
        <w:rPr>
          <w:sz w:val="28"/>
        </w:rPr>
        <w:t>BPF_PROG_TYPE_RAW_TRACEPOINT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5206D2" w:rsidRPr="005206D2">
        <w:rPr>
          <w:sz w:val="28"/>
        </w:rPr>
        <w:t>12-RAW-TRACEPOINT-BPF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5206D2" w:rsidRPr="00EA09FC">
        <w:rPr>
          <w:color w:val="000000"/>
          <w:sz w:val="28"/>
        </w:rPr>
        <w:t>raw_tp_sched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5206D2" w:rsidRPr="00EA09FC">
        <w:rPr>
          <w:color w:val="000000"/>
          <w:sz w:val="28"/>
        </w:rPr>
        <w:t>raw_tp_sched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5206D2" w:rsidRPr="00EA09FC">
        <w:rPr>
          <w:color w:val="000000"/>
          <w:sz w:val="28"/>
        </w:rPr>
        <w:t>raw_tp_sched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5206D2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5206D2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9C72D8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9C72D8" w:rsidRDefault="009C72D8" w:rsidP="009C72D8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9C72D8" w:rsidRPr="009C72D8" w:rsidRDefault="009C72D8" w:rsidP="009C72D8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0823F9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5206D2" w:rsidRPr="009C72D8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2" w:rsidRDefault="005206D2" w:rsidP="005206D2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2" w:rsidRPr="005206D2" w:rsidRDefault="005206D2" w:rsidP="005206D2">
            <w:pPr>
              <w:spacing w:before="40" w:after="40"/>
              <w:rPr>
                <w:lang w:val="en-US"/>
              </w:rPr>
            </w:pPr>
            <w:r w:rsidRPr="005206D2">
              <w:rPr>
                <w:color w:val="000000"/>
                <w:lang w:val="en-US"/>
              </w:rPr>
              <w:t>BPF_PROG_TYPE_RAW_TRACEPOINT</w:t>
            </w:r>
          </w:p>
        </w:tc>
      </w:tr>
    </w:tbl>
    <w:p w:rsidR="00DE19B0" w:rsidRDefault="009C72D8" w:rsidP="009C72D8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0823F9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9C72D8" w:rsidTr="009F21E8">
        <w:tc>
          <w:tcPr>
            <w:tcW w:w="5097" w:type="dxa"/>
          </w:tcPr>
          <w:p w:rsidR="009C72D8" w:rsidRDefault="009C72D8" w:rsidP="009C72D8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098" w:type="dxa"/>
          </w:tcPr>
          <w:p w:rsidR="009C72D8" w:rsidRDefault="009C72D8" w:rsidP="009C72D8">
            <w:pPr>
              <w:spacing w:before="40" w:after="40"/>
            </w:pPr>
            <w:proofErr w:type="spellStart"/>
            <w:r>
              <w:rPr>
                <w:color w:val="000000"/>
              </w:rPr>
              <w:t>raw_tracepoint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sched_switch</w:t>
            </w:r>
            <w:proofErr w:type="spellEnd"/>
          </w:p>
        </w:tc>
      </w:tr>
      <w:tr w:rsidR="009C72D8" w:rsidTr="009F21E8">
        <w:tc>
          <w:tcPr>
            <w:tcW w:w="5097" w:type="dxa"/>
          </w:tcPr>
          <w:p w:rsidR="009C72D8" w:rsidRDefault="009C72D8" w:rsidP="009C72D8">
            <w:pPr>
              <w:spacing w:before="40" w:after="40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9C72D8" w:rsidRDefault="009C72D8" w:rsidP="009C72D8">
            <w:pPr>
              <w:spacing w:before="40" w:after="40"/>
            </w:pPr>
            <w:proofErr w:type="spellStart"/>
            <w:r>
              <w:rPr>
                <w:color w:val="000000"/>
              </w:rPr>
              <w:t>raw_tp_sched_switch</w:t>
            </w:r>
            <w:proofErr w:type="spellEnd"/>
          </w:p>
        </w:tc>
      </w:tr>
      <w:bookmarkEnd w:id="2"/>
      <w:tr w:rsidR="009F21E8" w:rsidTr="009F21E8">
        <w:tc>
          <w:tcPr>
            <w:tcW w:w="5097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tr w:rsidR="009F21E8" w:rsidTr="009F21E8">
        <w:tc>
          <w:tcPr>
            <w:tcW w:w="5097" w:type="dxa"/>
          </w:tcPr>
          <w:p w:rsidR="009F21E8" w:rsidRPr="00B529E2" w:rsidRDefault="009F21E8" w:rsidP="009F21E8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9F21E8" w:rsidTr="009F21E8">
        <w:tc>
          <w:tcPr>
            <w:tcW w:w="5097" w:type="dxa"/>
          </w:tcPr>
          <w:p w:rsidR="009F21E8" w:rsidRPr="00B529E2" w:rsidRDefault="009F21E8" w:rsidP="009F21E8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75375F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9F21E8" w:rsidTr="009F21E8">
        <w:tc>
          <w:tcPr>
            <w:tcW w:w="5097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5"/>
        <w:gridCol w:w="1120"/>
        <w:gridCol w:w="1132"/>
        <w:gridCol w:w="65"/>
        <w:gridCol w:w="1111"/>
        <w:gridCol w:w="1133"/>
        <w:gridCol w:w="59"/>
        <w:gridCol w:w="1131"/>
        <w:gridCol w:w="417"/>
        <w:gridCol w:w="921"/>
        <w:gridCol w:w="818"/>
        <w:gridCol w:w="524"/>
        <w:gridCol w:w="780"/>
        <w:gridCol w:w="395"/>
        <w:gridCol w:w="242"/>
      </w:tblGrid>
      <w:tr w:rsidR="003971E2" w:rsidRPr="00AA2E67" w:rsidTr="005206D2">
        <w:trPr>
          <w:gridAfter w:val="1"/>
          <w:wAfter w:w="115" w:type="pct"/>
          <w:trHeight w:hRule="exact" w:val="1134"/>
        </w:trPr>
        <w:tc>
          <w:tcPr>
            <w:tcW w:w="1392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75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75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5206D2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5206D2">
              <w:rPr>
                <w:bCs/>
              </w:rPr>
              <w:t>46</w:t>
            </w:r>
            <w:r w:rsidRPr="003971E2">
              <w:rPr>
                <w:bCs/>
              </w:rPr>
              <w:t>-01</w:t>
            </w:r>
          </w:p>
        </w:tc>
        <w:tc>
          <w:tcPr>
            <w:tcW w:w="1075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75" w:type="pct"/>
            <w:gridSpan w:val="2"/>
            <w:vAlign w:val="center"/>
          </w:tcPr>
          <w:p w:rsidR="00DE19B0" w:rsidRPr="003971E2" w:rsidRDefault="005206D2" w:rsidP="005206D2">
            <w:pPr>
              <w:rPr>
                <w:lang w:val="en-US"/>
              </w:rPr>
            </w:pPr>
            <w:r w:rsidRPr="005206D2">
              <w:rPr>
                <w:lang w:val="en-US"/>
              </w:rPr>
              <w:t>RAW_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DE19B0" w:rsidRPr="003971E2" w:rsidRDefault="005206D2">
            <w:pPr>
              <w:rPr>
                <w:lang w:val="en-US"/>
              </w:rPr>
            </w:pPr>
            <w:r w:rsidRPr="005206D2">
              <w:rPr>
                <w:lang w:val="en-US"/>
              </w:rPr>
              <w:t>TRACEPOINT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5206D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5206D2">
            <w:pPr>
              <w:rPr>
                <w:bCs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5206D2" w:rsidRPr="003971E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Pr="003971E2" w:rsidRDefault="005206D2" w:rsidP="005206D2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>
              <w:rPr>
                <w:bCs/>
              </w:rPr>
              <w:t>46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75" w:type="pct"/>
            <w:gridSpan w:val="2"/>
            <w:vAlign w:val="center"/>
          </w:tcPr>
          <w:p w:rsidR="005206D2" w:rsidRPr="003971E2" w:rsidRDefault="005206D2" w:rsidP="005206D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5206D2" w:rsidRPr="003971E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Pr="003971E2" w:rsidRDefault="005206D2" w:rsidP="005206D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Pr="003971E2" w:rsidRDefault="005206D2" w:rsidP="005206D2">
            <w:pPr>
              <w:rPr>
                <w:lang w:val="en-US"/>
              </w:rPr>
            </w:pPr>
          </w:p>
        </w:tc>
      </w:tr>
      <w:tr w:rsidR="005206D2" w:rsidRPr="003971E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Pr="003971E2" w:rsidRDefault="005206D2" w:rsidP="005206D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5206D2" w:rsidRPr="003971E2" w:rsidRDefault="005206D2" w:rsidP="005206D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5206D2" w:rsidRPr="003971E2" w:rsidRDefault="005206D2" w:rsidP="005206D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5206D2" w:rsidRPr="003971E2" w:rsidRDefault="005206D2" w:rsidP="005206D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Pr="003971E2" w:rsidRDefault="005206D2" w:rsidP="005206D2">
            <w:pPr>
              <w:rPr>
                <w:lang w:val="en-US"/>
              </w:rPr>
            </w:pPr>
          </w:p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Pr="003971E2" w:rsidRDefault="005206D2" w:rsidP="005206D2"/>
        </w:tc>
        <w:tc>
          <w:tcPr>
            <w:tcW w:w="1075" w:type="pct"/>
            <w:gridSpan w:val="2"/>
            <w:vAlign w:val="center"/>
          </w:tcPr>
          <w:p w:rsidR="005206D2" w:rsidRPr="003971E2" w:rsidRDefault="005206D2" w:rsidP="005206D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5206D2" w:rsidRPr="003971E2" w:rsidRDefault="005206D2" w:rsidP="005206D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5206D2" w:rsidRPr="003971E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Pr="003971E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Pr="003971E2" w:rsidRDefault="005206D2" w:rsidP="005206D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5206D2" w:rsidRPr="003971E2" w:rsidRDefault="005206D2" w:rsidP="005206D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5206D2" w:rsidRPr="003971E2" w:rsidRDefault="005206D2" w:rsidP="005206D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5206D2" w:rsidRPr="003971E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Pr="003971E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Pr="003971E2" w:rsidRDefault="005206D2" w:rsidP="005206D2"/>
        </w:tc>
        <w:tc>
          <w:tcPr>
            <w:tcW w:w="1075" w:type="pct"/>
            <w:gridSpan w:val="2"/>
            <w:vAlign w:val="center"/>
          </w:tcPr>
          <w:p w:rsidR="005206D2" w:rsidRPr="003971E2" w:rsidRDefault="005206D2" w:rsidP="005206D2"/>
        </w:tc>
        <w:tc>
          <w:tcPr>
            <w:tcW w:w="770" w:type="pct"/>
            <w:gridSpan w:val="3"/>
            <w:vAlign w:val="center"/>
          </w:tcPr>
          <w:p w:rsidR="005206D2" w:rsidRPr="003971E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Pr="003971E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Pr="003971E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5206D2" w:rsidRDefault="005206D2" w:rsidP="005206D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/>
        </w:tc>
        <w:tc>
          <w:tcPr>
            <w:tcW w:w="1075" w:type="pct"/>
            <w:gridSpan w:val="2"/>
            <w:vAlign w:val="center"/>
          </w:tcPr>
          <w:p w:rsidR="005206D2" w:rsidRDefault="005206D2" w:rsidP="005206D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5206D2" w:rsidRDefault="005206D2" w:rsidP="005206D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/>
        </w:tc>
        <w:tc>
          <w:tcPr>
            <w:tcW w:w="1075" w:type="pct"/>
            <w:gridSpan w:val="2"/>
            <w:vAlign w:val="center"/>
          </w:tcPr>
          <w:p w:rsidR="005206D2" w:rsidRDefault="005206D2" w:rsidP="005206D2"/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rPr>
                <w:b/>
                <w:bCs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5206D2" w:rsidRDefault="005206D2" w:rsidP="005206D2"/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rPr>
                <w:b/>
                <w:bCs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5206D2" w:rsidRDefault="005206D2" w:rsidP="005206D2"/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/>
        </w:tc>
        <w:tc>
          <w:tcPr>
            <w:tcW w:w="1075" w:type="pct"/>
            <w:gridSpan w:val="2"/>
            <w:vAlign w:val="center"/>
          </w:tcPr>
          <w:p w:rsidR="005206D2" w:rsidRDefault="005206D2" w:rsidP="005206D2"/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rPr>
                <w:b/>
                <w:bCs/>
                <w:sz w:val="28"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5206D2" w:rsidRDefault="005206D2" w:rsidP="005206D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/>
        </w:tc>
        <w:tc>
          <w:tcPr>
            <w:tcW w:w="1075" w:type="pct"/>
            <w:gridSpan w:val="2"/>
            <w:vAlign w:val="center"/>
          </w:tcPr>
          <w:p w:rsidR="005206D2" w:rsidRDefault="005206D2" w:rsidP="005206D2"/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/>
        </w:tc>
        <w:tc>
          <w:tcPr>
            <w:tcW w:w="1075" w:type="pct"/>
            <w:gridSpan w:val="2"/>
            <w:vAlign w:val="center"/>
          </w:tcPr>
          <w:p w:rsidR="005206D2" w:rsidRDefault="005206D2" w:rsidP="005206D2"/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rPr>
                <w:b/>
                <w:bCs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5206D2" w:rsidRDefault="005206D2" w:rsidP="005206D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rPr>
                <w:b/>
                <w:bCs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5206D2" w:rsidRDefault="005206D2" w:rsidP="005206D2"/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rPr>
                <w:b/>
                <w:bCs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5206D2" w:rsidRDefault="005206D2" w:rsidP="005206D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rPr>
                <w:b/>
                <w:bCs/>
              </w:rPr>
            </w:pPr>
          </w:p>
        </w:tc>
        <w:tc>
          <w:tcPr>
            <w:tcW w:w="1075" w:type="pct"/>
            <w:gridSpan w:val="2"/>
            <w:vAlign w:val="center"/>
          </w:tcPr>
          <w:p w:rsidR="005206D2" w:rsidRDefault="005206D2" w:rsidP="005206D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/>
        </w:tc>
        <w:tc>
          <w:tcPr>
            <w:tcW w:w="1075" w:type="pct"/>
            <w:gridSpan w:val="2"/>
            <w:vAlign w:val="center"/>
          </w:tcPr>
          <w:p w:rsidR="005206D2" w:rsidRDefault="005206D2" w:rsidP="005206D2"/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/>
        </w:tc>
        <w:tc>
          <w:tcPr>
            <w:tcW w:w="1075" w:type="pct"/>
            <w:gridSpan w:val="2"/>
            <w:vAlign w:val="center"/>
          </w:tcPr>
          <w:p w:rsidR="005206D2" w:rsidRDefault="005206D2" w:rsidP="005206D2"/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/>
        </w:tc>
        <w:tc>
          <w:tcPr>
            <w:tcW w:w="1075" w:type="pct"/>
            <w:gridSpan w:val="2"/>
            <w:vAlign w:val="center"/>
          </w:tcPr>
          <w:p w:rsidR="005206D2" w:rsidRDefault="005206D2" w:rsidP="005206D2"/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</w:tcBorders>
            <w:vAlign w:val="center"/>
          </w:tcPr>
          <w:p w:rsidR="005206D2" w:rsidRDefault="005206D2" w:rsidP="005206D2"/>
        </w:tc>
        <w:tc>
          <w:tcPr>
            <w:tcW w:w="1075" w:type="pct"/>
            <w:gridSpan w:val="2"/>
            <w:vAlign w:val="center"/>
          </w:tcPr>
          <w:p w:rsidR="005206D2" w:rsidRDefault="005206D2" w:rsidP="005206D2"/>
        </w:tc>
        <w:tc>
          <w:tcPr>
            <w:tcW w:w="770" w:type="pct"/>
            <w:gridSpan w:val="3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5206D2">
        <w:trPr>
          <w:gridAfter w:val="1"/>
          <w:wAfter w:w="115" w:type="pct"/>
          <w:trHeight w:hRule="exact" w:val="397"/>
        </w:trPr>
        <w:tc>
          <w:tcPr>
            <w:tcW w:w="1392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5206D2" w:rsidRDefault="005206D2" w:rsidP="005206D2"/>
        </w:tc>
        <w:tc>
          <w:tcPr>
            <w:tcW w:w="1075" w:type="pct"/>
            <w:gridSpan w:val="2"/>
            <w:tcBorders>
              <w:bottom w:val="single" w:sz="18" w:space="0" w:color="auto"/>
            </w:tcBorders>
            <w:vAlign w:val="center"/>
          </w:tcPr>
          <w:p w:rsidR="005206D2" w:rsidRDefault="005206D2" w:rsidP="005206D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5206D2" w:rsidRDefault="005206D2" w:rsidP="005206D2"/>
        </w:tc>
      </w:tr>
      <w:tr w:rsidR="005206D2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5206D2" w:rsidRPr="006E12A6" w:rsidRDefault="005206D2" w:rsidP="005206D2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5206D2" w:rsidTr="005206D2">
        <w:trPr>
          <w:cantSplit/>
          <w:trHeight w:hRule="exact" w:val="284"/>
        </w:trPr>
        <w:tc>
          <w:tcPr>
            <w:tcW w:w="2495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206D2" w:rsidRDefault="005206D2" w:rsidP="005206D2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206D2" w:rsidRDefault="005206D2" w:rsidP="005206D2">
            <w:pPr>
              <w:jc w:val="center"/>
            </w:pPr>
            <w:r>
              <w:t>Всего</w:t>
            </w:r>
          </w:p>
          <w:p w:rsidR="005206D2" w:rsidRDefault="005206D2" w:rsidP="005206D2">
            <w:pPr>
              <w:jc w:val="center"/>
            </w:pPr>
            <w:r>
              <w:t>листов</w:t>
            </w:r>
          </w:p>
          <w:p w:rsidR="005206D2" w:rsidRDefault="005206D2" w:rsidP="005206D2">
            <w:pPr>
              <w:jc w:val="center"/>
            </w:pPr>
            <w:r>
              <w:t>(страниц)</w:t>
            </w:r>
          </w:p>
          <w:p w:rsidR="005206D2" w:rsidRDefault="005206D2" w:rsidP="005206D2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206D2" w:rsidRDefault="005206D2" w:rsidP="005206D2">
            <w:pPr>
              <w:jc w:val="center"/>
            </w:pPr>
            <w:r>
              <w:t>№</w:t>
            </w:r>
          </w:p>
          <w:p w:rsidR="005206D2" w:rsidRDefault="005206D2" w:rsidP="005206D2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206D2" w:rsidRDefault="005206D2" w:rsidP="005206D2">
            <w:pPr>
              <w:jc w:val="center"/>
            </w:pPr>
            <w:r>
              <w:t>Входящий</w:t>
            </w:r>
          </w:p>
          <w:p w:rsidR="005206D2" w:rsidRDefault="005206D2" w:rsidP="005206D2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5206D2" w:rsidRDefault="005206D2" w:rsidP="005206D2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5206D2" w:rsidRDefault="005206D2" w:rsidP="005206D2">
            <w:pPr>
              <w:jc w:val="center"/>
            </w:pPr>
            <w:r>
              <w:t>документа</w:t>
            </w:r>
          </w:p>
          <w:p w:rsidR="005206D2" w:rsidRDefault="005206D2" w:rsidP="005206D2">
            <w:pPr>
              <w:jc w:val="center"/>
            </w:pPr>
            <w:r>
              <w:t>и дата</w:t>
            </w:r>
          </w:p>
        </w:tc>
        <w:tc>
          <w:tcPr>
            <w:tcW w:w="374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206D2" w:rsidRDefault="005206D2" w:rsidP="005206D2">
            <w:pPr>
              <w:jc w:val="center"/>
            </w:pPr>
            <w:r>
              <w:t>Подп.</w:t>
            </w:r>
          </w:p>
        </w:tc>
        <w:tc>
          <w:tcPr>
            <w:tcW w:w="304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206D2" w:rsidRDefault="005206D2" w:rsidP="005206D2">
            <w:pPr>
              <w:jc w:val="center"/>
            </w:pPr>
            <w:r>
              <w:t>Дата</w:t>
            </w:r>
          </w:p>
        </w:tc>
      </w:tr>
      <w:tr w:rsidR="005206D2" w:rsidTr="005206D2">
        <w:trPr>
          <w:cantSplit/>
          <w:trHeight w:hRule="exact" w:val="1134"/>
        </w:trPr>
        <w:tc>
          <w:tcPr>
            <w:tcW w:w="281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206D2" w:rsidRDefault="005206D2" w:rsidP="005206D2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3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206D2" w:rsidRDefault="005206D2" w:rsidP="005206D2">
            <w:pPr>
              <w:jc w:val="center"/>
            </w:pPr>
            <w:r>
              <w:t>изменен</w:t>
            </w:r>
          </w:p>
          <w:p w:rsidR="005206D2" w:rsidRDefault="005206D2" w:rsidP="005206D2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206D2" w:rsidRDefault="005206D2" w:rsidP="005206D2">
            <w:pPr>
              <w:jc w:val="center"/>
            </w:pPr>
            <w:r>
              <w:t>заме</w:t>
            </w:r>
          </w:p>
          <w:p w:rsidR="005206D2" w:rsidRDefault="005206D2" w:rsidP="005206D2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6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206D2" w:rsidRDefault="005206D2" w:rsidP="005206D2">
            <w:pPr>
              <w:jc w:val="center"/>
            </w:pPr>
            <w:r>
              <w:t>новых</w:t>
            </w:r>
          </w:p>
        </w:tc>
        <w:tc>
          <w:tcPr>
            <w:tcW w:w="571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206D2" w:rsidRDefault="005206D2" w:rsidP="005206D2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5206D2" w:rsidRDefault="005206D2" w:rsidP="005206D2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5206D2" w:rsidRDefault="005206D2" w:rsidP="005206D2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5206D2" w:rsidRDefault="005206D2" w:rsidP="005206D2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5206D2" w:rsidRDefault="005206D2" w:rsidP="005206D2"/>
        </w:tc>
        <w:tc>
          <w:tcPr>
            <w:tcW w:w="374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5206D2" w:rsidRDefault="005206D2" w:rsidP="005206D2"/>
        </w:tc>
        <w:tc>
          <w:tcPr>
            <w:tcW w:w="304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5206D2" w:rsidRDefault="005206D2" w:rsidP="005206D2"/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tcBorders>
              <w:top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tcBorders>
              <w:top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tcBorders>
              <w:top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tcBorders>
              <w:top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  <w:tr w:rsidR="005206D2" w:rsidTr="005206D2">
        <w:trPr>
          <w:trHeight w:hRule="exact" w:val="284"/>
        </w:trPr>
        <w:tc>
          <w:tcPr>
            <w:tcW w:w="281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37" w:type="pct"/>
            <w:tcBorders>
              <w:bottom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63" w:type="pct"/>
            <w:gridSpan w:val="2"/>
            <w:tcBorders>
              <w:bottom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71" w:type="pct"/>
            <w:gridSpan w:val="2"/>
            <w:tcBorders>
              <w:bottom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74" w:type="pct"/>
            <w:tcBorders>
              <w:bottom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  <w:tc>
          <w:tcPr>
            <w:tcW w:w="304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5206D2" w:rsidRDefault="005206D2" w:rsidP="005206D2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9C72D8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9C72D8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9C72D8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5206D2">
      <w:rPr>
        <w:bCs/>
      </w:rPr>
      <w:t>46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0823F9"/>
    <w:rsid w:val="003971E2"/>
    <w:rsid w:val="003D670C"/>
    <w:rsid w:val="004C7964"/>
    <w:rsid w:val="005206D2"/>
    <w:rsid w:val="00590928"/>
    <w:rsid w:val="005D7785"/>
    <w:rsid w:val="006E12A6"/>
    <w:rsid w:val="00715DFE"/>
    <w:rsid w:val="0075375F"/>
    <w:rsid w:val="00817C64"/>
    <w:rsid w:val="0093607F"/>
    <w:rsid w:val="009464C5"/>
    <w:rsid w:val="009C72D8"/>
    <w:rsid w:val="009F21E8"/>
    <w:rsid w:val="00AA2E67"/>
    <w:rsid w:val="00BC28CF"/>
    <w:rsid w:val="00D9026A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A1E355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7D5F8-BD8E-4EF5-B39C-62CA86BAF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28</TotalTime>
  <Pages>6</Pages>
  <Words>220</Words>
  <Characters>2746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2026-04-07T09:26:00Z</dcterms:modified>
</cp:coreProperties>
</file>