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D91858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91858">
        <w:rPr>
          <w:b/>
          <w:sz w:val="28"/>
          <w:szCs w:val="28"/>
          <w:lang w:val="en-US"/>
        </w:rPr>
        <w:t>BPF_PROG_TYPE_RAW_TRACEPOINT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D91858">
        <w:rPr>
          <w:b/>
          <w:bCs/>
          <w:sz w:val="28"/>
        </w:rPr>
        <w:t>46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D91858">
        <w:rPr>
          <w:caps/>
          <w:sz w:val="28"/>
        </w:rPr>
        <w:t>46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D91858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91858">
        <w:rPr>
          <w:b/>
          <w:sz w:val="28"/>
          <w:szCs w:val="28"/>
          <w:lang w:val="en-US"/>
        </w:rPr>
        <w:t>BPF_PROG_TYPE_RAW_TRACEPOINT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D91858">
        <w:rPr>
          <w:b/>
          <w:bCs/>
          <w:caps/>
          <w:sz w:val="28"/>
          <w:szCs w:val="28"/>
        </w:rPr>
        <w:t>46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D91858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D91858">
              <w:rPr>
                <w:sz w:val="28"/>
              </w:rPr>
              <w:t>46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D91858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D91858">
              <w:rPr>
                <w:sz w:val="28"/>
              </w:rPr>
              <w:t>46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bookmarkStart w:id="2" w:name="_GoBack"/>
            <w:bookmarkEnd w:id="2"/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91858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91858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D91858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D91858">
      <w:rPr>
        <w:bCs/>
      </w:rPr>
      <w:t>46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D91858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18FF96B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2026-04-02T10:55:00Z</dcterms:modified>
</cp:coreProperties>
</file>