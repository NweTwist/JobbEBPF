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08" w:rsidRDefault="00152C08" w:rsidP="00152C08">
      <w:pPr>
        <w:pStyle w:val="1"/>
      </w:pPr>
    </w:p>
    <w:p w:rsidR="00152C08" w:rsidRDefault="00152C08" w:rsidP="00152C08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152C08" w:rsidTr="009030F1">
        <w:tc>
          <w:tcPr>
            <w:tcW w:w="4536" w:type="dxa"/>
          </w:tcPr>
          <w:p w:rsidR="00152C08" w:rsidRPr="001728F7" w:rsidRDefault="00152C08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152C08" w:rsidRPr="001728F7" w:rsidRDefault="00152C08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152C08" w:rsidRPr="00771E9A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152C08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152C08" w:rsidRPr="00CB270B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152C08" w:rsidRPr="00771E9A" w:rsidRDefault="00152C08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152C08" w:rsidRPr="001728F7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Pr="0068000C" w:rsidRDefault="00152C08" w:rsidP="00152C08">
      <w:pPr>
        <w:jc w:val="center"/>
        <w:rPr>
          <w:b/>
          <w:bCs/>
        </w:rPr>
      </w:pPr>
    </w:p>
    <w:p w:rsidR="00152C08" w:rsidRDefault="00152C08" w:rsidP="00152C08">
      <w:pPr>
        <w:jc w:val="center"/>
      </w:pPr>
    </w:p>
    <w:p w:rsidR="00152C08" w:rsidRDefault="00152C08" w:rsidP="00152C08">
      <w:pPr>
        <w:jc w:val="center"/>
      </w:pPr>
    </w:p>
    <w:p w:rsidR="00152C08" w:rsidRPr="00D93620" w:rsidRDefault="00152C08" w:rsidP="00152C08">
      <w:pPr>
        <w:jc w:val="center"/>
        <w:rPr>
          <w:b/>
          <w:sz w:val="28"/>
          <w:szCs w:val="28"/>
        </w:rPr>
      </w:pPr>
    </w:p>
    <w:p w:rsidR="00152C08" w:rsidRPr="00D722A2" w:rsidRDefault="00152C08" w:rsidP="00152C08">
      <w:pPr>
        <w:jc w:val="center"/>
        <w:rPr>
          <w:sz w:val="28"/>
          <w:szCs w:val="28"/>
        </w:rPr>
      </w:pPr>
    </w:p>
    <w:p w:rsidR="00152C08" w:rsidRPr="00152C08" w:rsidRDefault="00ED6807" w:rsidP="00152C08">
      <w:pPr>
        <w:jc w:val="center"/>
        <w:rPr>
          <w:b/>
          <w:bCs/>
          <w:caps/>
          <w:sz w:val="28"/>
          <w:szCs w:val="28"/>
        </w:rPr>
      </w:pPr>
      <w:r w:rsidRPr="00ED6807">
        <w:rPr>
          <w:b/>
          <w:sz w:val="28"/>
          <w:szCs w:val="28"/>
          <w:lang w:val="en-US"/>
        </w:rPr>
        <w:t>BPF_PROG_TYPE_RAW_TRACEPOINT</w:t>
      </w:r>
    </w:p>
    <w:p w:rsidR="00152C08" w:rsidRPr="00152C08" w:rsidRDefault="00152C08" w:rsidP="00152C08">
      <w:pPr>
        <w:jc w:val="center"/>
        <w:rPr>
          <w:caps/>
          <w:sz w:val="28"/>
          <w:szCs w:val="28"/>
        </w:rPr>
      </w:pPr>
    </w:p>
    <w:p w:rsidR="00152C08" w:rsidRPr="00B61196" w:rsidRDefault="00152C08" w:rsidP="00152C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</w:t>
      </w:r>
    </w:p>
    <w:p w:rsidR="00152C08" w:rsidRDefault="00152C08" w:rsidP="00152C08">
      <w:pPr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3620" w:rsidRPr="00B61196">
        <w:rPr>
          <w:b/>
          <w:bCs/>
          <w:sz w:val="28"/>
        </w:rPr>
        <w:t>ЛИСТ УТВЕРЖДЕНИЯ</w:t>
      </w:r>
    </w:p>
    <w:p w:rsidR="00152C08" w:rsidRPr="00B61196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152C08" w:rsidRDefault="00152C08" w:rsidP="00152C08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D93620">
        <w:rPr>
          <w:b/>
          <w:bCs/>
          <w:sz w:val="28"/>
        </w:rPr>
        <w:t>643.МРАГ.000</w:t>
      </w:r>
      <w:r w:rsidR="00ED6807">
        <w:rPr>
          <w:b/>
          <w:bCs/>
          <w:sz w:val="28"/>
        </w:rPr>
        <w:t>46</w:t>
      </w:r>
      <w:r w:rsidR="00D93620"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152C08" w:rsidRDefault="00152C08" w:rsidP="00152C08">
      <w:pPr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152C08"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152C08" w:rsidRPr="00CB270B" w:rsidRDefault="00152C08" w:rsidP="009030F1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152C08"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152C08" w:rsidRPr="00CB270B" w:rsidRDefault="00152C08" w:rsidP="009030F1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rPr>
          <w:trHeight w:val="513"/>
        </w:trPr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1728F7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="00152C08"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152C08" w:rsidRPr="001728F7" w:rsidRDefault="00D93620" w:rsidP="009030F1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 w:rsidR="00152C08">
              <w:rPr>
                <w:sz w:val="28"/>
                <w:szCs w:val="28"/>
              </w:rPr>
              <w:t xml:space="preserve">И.А. </w:t>
            </w:r>
            <w:proofErr w:type="spellStart"/>
            <w:r w:rsidR="00152C08">
              <w:rPr>
                <w:sz w:val="28"/>
                <w:szCs w:val="28"/>
              </w:rPr>
              <w:t>Комогорова</w:t>
            </w:r>
            <w:proofErr w:type="spellEnd"/>
          </w:p>
          <w:p w:rsidR="00152C08" w:rsidRDefault="00152C08" w:rsidP="009030F1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152C08" w:rsidRPr="0054374F" w:rsidRDefault="00152C08" w:rsidP="009030F1">
            <w:pPr>
              <w:rPr>
                <w:sz w:val="28"/>
                <w:szCs w:val="28"/>
              </w:rPr>
            </w:pPr>
          </w:p>
        </w:tc>
      </w:tr>
    </w:tbl>
    <w:p w:rsidR="00152C08" w:rsidRDefault="00152C08" w:rsidP="00152C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C08" w:rsidRPr="001728F7" w:rsidRDefault="00152C08" w:rsidP="00152C08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152C08" w:rsidRPr="001728F7" w:rsidRDefault="00152C08" w:rsidP="00152C08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2C08" w:rsidRDefault="00152C08" w:rsidP="00152C08">
      <w:pPr>
        <w:rPr>
          <w:b/>
          <w:bCs/>
          <w:sz w:val="32"/>
          <w:szCs w:val="32"/>
        </w:rPr>
        <w:sectPr w:rsidR="00152C08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D5D9F" w:rsidRDefault="009D5D9F">
      <w:pPr>
        <w:rPr>
          <w:b/>
          <w:bCs/>
          <w:sz w:val="32"/>
          <w:szCs w:val="32"/>
        </w:rPr>
      </w:pPr>
    </w:p>
    <w:p w:rsidR="009D5D9F" w:rsidRDefault="002A1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 w:rsidR="00D93620">
        <w:rPr>
          <w:b/>
          <w:bCs/>
          <w:sz w:val="28"/>
          <w:szCs w:val="32"/>
        </w:rPr>
        <w:t>УТВЕРЖДЕН</w:t>
      </w:r>
    </w:p>
    <w:p w:rsidR="009D5D9F" w:rsidRDefault="002A1C3C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9D5D9F" w:rsidRPr="00ED6807" w:rsidRDefault="002A1C3C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2C08" w:rsidRPr="00152C08">
        <w:rPr>
          <w:caps/>
          <w:sz w:val="28"/>
        </w:rPr>
        <w:t>643.МРАГ.000</w:t>
      </w:r>
      <w:r w:rsidR="00ED6807">
        <w:rPr>
          <w:caps/>
          <w:sz w:val="28"/>
        </w:rPr>
        <w:t>46</w:t>
      </w:r>
      <w:r w:rsidR="00152C08" w:rsidRPr="00152C08">
        <w:rPr>
          <w:caps/>
          <w:sz w:val="28"/>
        </w:rPr>
        <w:t>-01</w:t>
      </w:r>
      <w:r w:rsidRPr="00ED6807">
        <w:rPr>
          <w:caps/>
          <w:sz w:val="28"/>
        </w:rPr>
        <w:t>-</w:t>
      </w:r>
      <w:r>
        <w:rPr>
          <w:caps/>
          <w:sz w:val="28"/>
          <w:szCs w:val="28"/>
        </w:rPr>
        <w:t>лу</w:t>
      </w:r>
    </w:p>
    <w:p w:rsidR="009D5D9F" w:rsidRPr="00ED6807" w:rsidRDefault="009D5D9F">
      <w:pPr>
        <w:rPr>
          <w:caps/>
          <w:sz w:val="28"/>
          <w:szCs w:val="28"/>
        </w:rPr>
      </w:pPr>
    </w:p>
    <w:p w:rsidR="009D5D9F" w:rsidRPr="00ED6807" w:rsidRDefault="009D5D9F">
      <w:pPr>
        <w:rPr>
          <w:caps/>
          <w:sz w:val="28"/>
          <w:szCs w:val="28"/>
        </w:rPr>
      </w:pPr>
    </w:p>
    <w:p w:rsidR="009D5D9F" w:rsidRPr="00ED6807" w:rsidRDefault="009D5D9F">
      <w:pPr>
        <w:rPr>
          <w:caps/>
          <w:sz w:val="28"/>
          <w:szCs w:val="28"/>
        </w:rPr>
      </w:pPr>
    </w:p>
    <w:p w:rsidR="009D5D9F" w:rsidRPr="00ED6807" w:rsidRDefault="009D5D9F">
      <w:pPr>
        <w:rPr>
          <w:caps/>
          <w:sz w:val="28"/>
          <w:szCs w:val="28"/>
        </w:rPr>
      </w:pPr>
    </w:p>
    <w:p w:rsidR="009D5D9F" w:rsidRPr="00ED6807" w:rsidRDefault="009D5D9F">
      <w:pPr>
        <w:rPr>
          <w:caps/>
          <w:sz w:val="28"/>
          <w:szCs w:val="28"/>
        </w:rPr>
      </w:pPr>
    </w:p>
    <w:p w:rsidR="009D5D9F" w:rsidRPr="00ED6807" w:rsidRDefault="009D5D9F">
      <w:pPr>
        <w:rPr>
          <w:caps/>
          <w:sz w:val="28"/>
          <w:szCs w:val="28"/>
        </w:rPr>
      </w:pPr>
    </w:p>
    <w:p w:rsidR="009D5D9F" w:rsidRPr="00ED6807" w:rsidRDefault="009D5D9F">
      <w:pPr>
        <w:rPr>
          <w:caps/>
          <w:sz w:val="28"/>
          <w:szCs w:val="28"/>
        </w:rPr>
      </w:pPr>
    </w:p>
    <w:p w:rsidR="009D5D9F" w:rsidRPr="00ED6807" w:rsidRDefault="009D5D9F">
      <w:pPr>
        <w:rPr>
          <w:caps/>
          <w:sz w:val="28"/>
          <w:szCs w:val="28"/>
        </w:rPr>
      </w:pPr>
    </w:p>
    <w:p w:rsidR="009D5D9F" w:rsidRPr="00ED6807" w:rsidRDefault="009D5D9F">
      <w:pPr>
        <w:rPr>
          <w:caps/>
          <w:sz w:val="28"/>
          <w:szCs w:val="28"/>
        </w:rPr>
      </w:pPr>
    </w:p>
    <w:p w:rsidR="009D5D9F" w:rsidRPr="00ED6807" w:rsidRDefault="009D5D9F">
      <w:pPr>
        <w:rPr>
          <w:caps/>
          <w:sz w:val="28"/>
          <w:szCs w:val="28"/>
        </w:rPr>
      </w:pPr>
    </w:p>
    <w:p w:rsidR="009D5D9F" w:rsidRPr="00ED6807" w:rsidRDefault="009D5D9F">
      <w:pPr>
        <w:rPr>
          <w:caps/>
          <w:sz w:val="28"/>
          <w:szCs w:val="28"/>
        </w:rPr>
      </w:pPr>
    </w:p>
    <w:p w:rsidR="009D5D9F" w:rsidRPr="00ED6807" w:rsidRDefault="009D5D9F">
      <w:pPr>
        <w:rPr>
          <w:caps/>
          <w:sz w:val="28"/>
          <w:szCs w:val="28"/>
        </w:rPr>
      </w:pPr>
    </w:p>
    <w:p w:rsidR="009D5D9F" w:rsidRPr="00ED6807" w:rsidRDefault="009D5D9F">
      <w:pPr>
        <w:rPr>
          <w:caps/>
          <w:sz w:val="28"/>
          <w:szCs w:val="28"/>
        </w:rPr>
      </w:pPr>
    </w:p>
    <w:p w:rsidR="009D5D9F" w:rsidRPr="00ED6807" w:rsidRDefault="009D5D9F" w:rsidP="00D93620">
      <w:pPr>
        <w:jc w:val="center"/>
        <w:rPr>
          <w:b/>
          <w:caps/>
          <w:sz w:val="28"/>
          <w:szCs w:val="28"/>
        </w:rPr>
      </w:pPr>
    </w:p>
    <w:p w:rsidR="009D5D9F" w:rsidRPr="00ED6807" w:rsidRDefault="009D5D9F">
      <w:pPr>
        <w:rPr>
          <w:caps/>
          <w:sz w:val="28"/>
          <w:szCs w:val="28"/>
        </w:rPr>
      </w:pPr>
    </w:p>
    <w:p w:rsidR="009D5D9F" w:rsidRPr="00ED6807" w:rsidRDefault="00ED6807">
      <w:pPr>
        <w:jc w:val="center"/>
        <w:rPr>
          <w:b/>
          <w:bCs/>
          <w:caps/>
          <w:sz w:val="28"/>
          <w:szCs w:val="28"/>
        </w:rPr>
      </w:pPr>
      <w:r w:rsidRPr="00ED6807">
        <w:rPr>
          <w:b/>
          <w:sz w:val="28"/>
          <w:szCs w:val="28"/>
          <w:lang w:val="en-US"/>
        </w:rPr>
        <w:t>BPF</w:t>
      </w:r>
      <w:r w:rsidRPr="00ED6807">
        <w:rPr>
          <w:b/>
          <w:sz w:val="28"/>
          <w:szCs w:val="28"/>
        </w:rPr>
        <w:t>_</w:t>
      </w:r>
      <w:r w:rsidRPr="00ED6807">
        <w:rPr>
          <w:b/>
          <w:sz w:val="28"/>
          <w:szCs w:val="28"/>
          <w:lang w:val="en-US"/>
        </w:rPr>
        <w:t>PROG</w:t>
      </w:r>
      <w:r w:rsidRPr="00ED6807">
        <w:rPr>
          <w:b/>
          <w:sz w:val="28"/>
          <w:szCs w:val="28"/>
        </w:rPr>
        <w:t>_</w:t>
      </w:r>
      <w:r w:rsidRPr="00ED6807">
        <w:rPr>
          <w:b/>
          <w:sz w:val="28"/>
          <w:szCs w:val="28"/>
          <w:lang w:val="en-US"/>
        </w:rPr>
        <w:t>TYPE</w:t>
      </w:r>
      <w:r w:rsidRPr="00ED6807">
        <w:rPr>
          <w:b/>
          <w:sz w:val="28"/>
          <w:szCs w:val="28"/>
        </w:rPr>
        <w:t>_</w:t>
      </w:r>
      <w:r w:rsidRPr="00ED6807">
        <w:rPr>
          <w:b/>
          <w:sz w:val="28"/>
          <w:szCs w:val="28"/>
          <w:lang w:val="en-US"/>
        </w:rPr>
        <w:t>RAW</w:t>
      </w:r>
      <w:r w:rsidRPr="00ED6807">
        <w:rPr>
          <w:b/>
          <w:sz w:val="28"/>
          <w:szCs w:val="28"/>
        </w:rPr>
        <w:t>_</w:t>
      </w:r>
      <w:r w:rsidRPr="00ED6807">
        <w:rPr>
          <w:b/>
          <w:sz w:val="28"/>
          <w:szCs w:val="28"/>
          <w:lang w:val="en-US"/>
        </w:rPr>
        <w:t>TRACEPOINT</w:t>
      </w:r>
    </w:p>
    <w:p w:rsidR="009D5D9F" w:rsidRPr="00ED6807" w:rsidRDefault="009D5D9F">
      <w:pPr>
        <w:jc w:val="center"/>
        <w:rPr>
          <w:caps/>
          <w:sz w:val="28"/>
          <w:szCs w:val="28"/>
        </w:rPr>
      </w:pPr>
    </w:p>
    <w:p w:rsidR="009D5D9F" w:rsidRPr="00ED6807" w:rsidRDefault="009D5D9F">
      <w:pPr>
        <w:jc w:val="center"/>
        <w:rPr>
          <w:caps/>
          <w:sz w:val="28"/>
          <w:szCs w:val="28"/>
        </w:rPr>
      </w:pPr>
    </w:p>
    <w:p w:rsidR="009D5D9F" w:rsidRPr="00ED6807" w:rsidRDefault="00152C08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Подп. 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bookmarkStart w:id="3" w:name="_GoBack"/>
                        <w:bookmarkEnd w:id="3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1C3C" w:rsidRPr="00152C08">
        <w:rPr>
          <w:b/>
          <w:bCs/>
          <w:sz w:val="28"/>
          <w:szCs w:val="28"/>
        </w:rPr>
        <w:t>Спецификация</w:t>
      </w:r>
    </w:p>
    <w:p w:rsidR="009D5D9F" w:rsidRPr="00ED6807" w:rsidRDefault="009D5D9F">
      <w:pPr>
        <w:jc w:val="center"/>
        <w:rPr>
          <w:sz w:val="28"/>
          <w:szCs w:val="28"/>
        </w:rPr>
      </w:pPr>
    </w:p>
    <w:p w:rsidR="009D5D9F" w:rsidRDefault="00D93620">
      <w:pPr>
        <w:jc w:val="center"/>
        <w:rPr>
          <w:sz w:val="28"/>
          <w:szCs w:val="28"/>
        </w:rPr>
        <w:sectPr w:rsidR="009D5D9F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0D6A39" wp14:editId="53B0CA39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3620" w:rsidRPr="001728F7" w:rsidRDefault="00D93620" w:rsidP="00D9362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0D6A39" id="_x0000_s1057" type="#_x0000_t202" style="position:absolute;left:0;text-align:left;margin-left:423.25pt;margin-top:302.1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D93620" w:rsidRPr="001728F7" w:rsidRDefault="00D93620" w:rsidP="00D9362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C08" w:rsidRPr="00152C08">
        <w:rPr>
          <w:b/>
          <w:bCs/>
          <w:caps/>
          <w:sz w:val="28"/>
          <w:szCs w:val="28"/>
        </w:rPr>
        <w:t>643.МРАГ.000</w:t>
      </w:r>
      <w:r w:rsidR="00ED6807">
        <w:rPr>
          <w:b/>
          <w:bCs/>
          <w:caps/>
          <w:sz w:val="28"/>
          <w:szCs w:val="28"/>
        </w:rPr>
        <w:t>46</w:t>
      </w:r>
      <w:r w:rsidR="00152C08" w:rsidRPr="00152C08">
        <w:rPr>
          <w:b/>
          <w:bCs/>
          <w:caps/>
          <w:sz w:val="28"/>
          <w:szCs w:val="28"/>
        </w:rPr>
        <w:t>-01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701"/>
      </w:tblGrid>
      <w:tr w:rsidR="009D5D9F" w:rsidTr="00A9176E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Pr="00A9176E" w:rsidRDefault="002A1C3C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Документация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ED6807">
            <w:pPr>
              <w:pStyle w:val="3"/>
              <w:jc w:val="left"/>
              <w:rPr>
                <w:b w:val="0"/>
                <w:sz w:val="28"/>
              </w:rPr>
            </w:pPr>
            <w:r>
              <w:rPr>
                <w:b w:val="0"/>
                <w:bCs w:val="0"/>
                <w:caps/>
                <w:sz w:val="28"/>
              </w:rPr>
              <w:fldChar w:fldCharType="begin"/>
            </w:r>
            <w:r>
              <w:rPr>
                <w:b w:val="0"/>
                <w:bCs w:val="0"/>
                <w:caps/>
                <w:sz w:val="28"/>
              </w:rPr>
              <w:instrText xml:space="preserve"> REF </w:instrText>
            </w:r>
            <w:r>
              <w:rPr>
                <w:b w:val="0"/>
                <w:bCs w:val="0"/>
                <w:i/>
                <w:iCs/>
                <w:sz w:val="28"/>
              </w:rPr>
              <w:instrText>ДецНомер</w:instrText>
            </w:r>
            <w:r>
              <w:rPr>
                <w:b w:val="0"/>
                <w:bCs w:val="0"/>
                <w:caps/>
                <w:sz w:val="28"/>
              </w:rPr>
              <w:instrText xml:space="preserve">  \* MERGEFORMAT </w:instrText>
            </w:r>
            <w:r>
              <w:rPr>
                <w:b w:val="0"/>
                <w:bCs w:val="0"/>
                <w:caps/>
                <w:sz w:val="28"/>
              </w:rPr>
              <w:fldChar w:fldCharType="separate"/>
            </w:r>
            <w:r>
              <w:rPr>
                <w:b w:val="0"/>
                <w:bCs w:val="0"/>
                <w:sz w:val="28"/>
              </w:rPr>
              <w:t>643.МРАГ.000</w:t>
            </w:r>
            <w:r w:rsidR="00ED6807">
              <w:rPr>
                <w:b w:val="0"/>
                <w:bCs w:val="0"/>
                <w:sz w:val="28"/>
              </w:rPr>
              <w:t>46</w:t>
            </w:r>
            <w:r>
              <w:rPr>
                <w:b w:val="0"/>
                <w:bCs w:val="0"/>
                <w:sz w:val="28"/>
              </w:rPr>
              <w:t>-01</w:t>
            </w:r>
            <w:r>
              <w:rPr>
                <w:b w:val="0"/>
                <w:bCs w:val="0"/>
                <w:caps/>
                <w:sz w:val="28"/>
              </w:rPr>
              <w:fldChar w:fldCharType="end"/>
            </w:r>
            <w:r>
              <w:rPr>
                <w:b w:val="0"/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ED680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ED6807">
              <w:rPr>
                <w:sz w:val="28"/>
              </w:rPr>
              <w:t>46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pStyle w:val="2"/>
              <w:tabs>
                <w:tab w:val="clear" w:pos="5727"/>
              </w:tabs>
              <w:jc w:val="left"/>
            </w:pPr>
            <w: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ED6807">
            <w:pPr>
              <w:rPr>
                <w:sz w:val="28"/>
              </w:rPr>
            </w:pPr>
            <w:r w:rsidRPr="00247B05">
              <w:rPr>
                <w:sz w:val="28"/>
              </w:rPr>
              <w:t>643.МРАГ.000</w:t>
            </w:r>
            <w:r w:rsidR="00ED6807">
              <w:rPr>
                <w:sz w:val="28"/>
              </w:rPr>
              <w:t>46</w:t>
            </w:r>
            <w:r w:rsidRPr="00247B05">
              <w:rPr>
                <w:sz w:val="28"/>
              </w:rPr>
              <w:t>-01</w:t>
            </w:r>
            <w:r>
              <w:rPr>
                <w:sz w:val="28"/>
              </w:rPr>
              <w:t xml:space="preserve"> 12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ED680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ED6807">
              <w:rPr>
                <w:sz w:val="28"/>
              </w:rPr>
              <w:t>46</w:t>
            </w:r>
            <w:r>
              <w:rPr>
                <w:sz w:val="28"/>
              </w:rPr>
              <w:t>-01 20 01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ED680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ED6807">
              <w:rPr>
                <w:sz w:val="28"/>
              </w:rPr>
              <w:t>46</w:t>
            </w:r>
            <w:r>
              <w:rPr>
                <w:sz w:val="28"/>
              </w:rPr>
              <w:t>-01 20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ED680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ED6807">
              <w:rPr>
                <w:sz w:val="28"/>
              </w:rPr>
              <w:t>46</w:t>
            </w:r>
            <w:r>
              <w:rPr>
                <w:sz w:val="28"/>
              </w:rPr>
              <w:t>-01 30 01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Pr="00247B05" w:rsidRDefault="00FB13E6" w:rsidP="002C2412">
            <w:pPr>
              <w:pStyle w:val="3"/>
              <w:jc w:val="left"/>
              <w:rPr>
                <w:b w:val="0"/>
                <w:bCs w:val="0"/>
                <w:sz w:val="28"/>
              </w:rPr>
            </w:pPr>
            <w:r w:rsidRPr="00247B05">
              <w:rPr>
                <w:b w:val="0"/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ED680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ED6807">
              <w:rPr>
                <w:sz w:val="28"/>
              </w:rPr>
              <w:t>46</w:t>
            </w:r>
            <w:r>
              <w:rPr>
                <w:sz w:val="28"/>
              </w:rPr>
              <w:t>-01 30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ED680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ED6807">
              <w:rPr>
                <w:sz w:val="28"/>
              </w:rPr>
              <w:t>46</w:t>
            </w:r>
            <w:r>
              <w:rPr>
                <w:sz w:val="28"/>
              </w:rPr>
              <w:t>-01 33 01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ED680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ED6807">
              <w:rPr>
                <w:sz w:val="28"/>
              </w:rPr>
              <w:t>46</w:t>
            </w:r>
            <w:r>
              <w:rPr>
                <w:sz w:val="28"/>
              </w:rPr>
              <w:t>-01 33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ED680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ED6807">
              <w:rPr>
                <w:sz w:val="28"/>
              </w:rPr>
              <w:t>46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</w:tbl>
    <w:p w:rsidR="002C2412" w:rsidRDefault="002C2412">
      <w:pPr>
        <w:sectPr w:rsidR="002C2412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697"/>
      </w:tblGrid>
      <w:tr w:rsidR="002C2412" w:rsidTr="00A9176E">
        <w:trPr>
          <w:trHeight w:hRule="exact" w:val="56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C2412" w:rsidTr="00A9176E">
        <w:trPr>
          <w:trHeight w:hRule="exact" w:val="39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ED680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ED6807">
              <w:rPr>
                <w:sz w:val="28"/>
              </w:rPr>
              <w:t>46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  <w:r>
              <w:rPr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Компоненты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ED6807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ED6807">
              <w:rPr>
                <w:sz w:val="28"/>
              </w:rPr>
              <w:t>46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ED6807" w:rsidP="00ED6807">
            <w:pPr>
              <w:pStyle w:val="2"/>
              <w:tabs>
                <w:tab w:val="clear" w:pos="5727"/>
              </w:tabs>
              <w:jc w:val="left"/>
              <w:rPr>
                <w:lang w:val="en-US"/>
              </w:rPr>
            </w:pPr>
            <w:r w:rsidRPr="00ED6807">
              <w:rPr>
                <w:lang w:val="en-US"/>
              </w:rPr>
              <w:t>BPF_PROG_TYPE_RAW_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На носителе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ED6807" w:rsidP="00A9176E">
            <w:pPr>
              <w:rPr>
                <w:sz w:val="28"/>
              </w:rPr>
            </w:pPr>
            <w:r w:rsidRPr="00ED6807">
              <w:rPr>
                <w:sz w:val="28"/>
                <w:lang w:val="en-US"/>
              </w:rPr>
              <w:t>TRACEPOINT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51374F" w:rsidRDefault="002E2A6B" w:rsidP="002E2A6B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данных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 w:rsidRPr="00A9176E">
              <w:rPr>
                <w:sz w:val="28"/>
              </w:rPr>
              <w:t>Текст программы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E2A6B" w:rsidRDefault="002E2A6B" w:rsidP="002E2A6B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CD-R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47B05" w:rsidRDefault="00A9176E" w:rsidP="00A9176E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</w:tbl>
    <w:p w:rsidR="00DC2B18" w:rsidRDefault="00DC2B18">
      <w:pPr>
        <w:sectPr w:rsidR="00DC2B1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5D9F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4"/>
              <w:rPr>
                <w:caps w:val="0"/>
              </w:rPr>
            </w:pPr>
            <w:r w:rsidRPr="0051374F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D5D9F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Всего</w:t>
            </w:r>
          </w:p>
          <w:p w:rsidR="009D5D9F" w:rsidRDefault="002A1C3C">
            <w:pPr>
              <w:jc w:val="center"/>
            </w:pPr>
            <w:r>
              <w:t>листов</w:t>
            </w:r>
          </w:p>
          <w:p w:rsidR="009D5D9F" w:rsidRDefault="002A1C3C">
            <w:pPr>
              <w:jc w:val="center"/>
            </w:pPr>
            <w:r>
              <w:t>(страниц)</w:t>
            </w:r>
          </w:p>
          <w:p w:rsidR="009D5D9F" w:rsidRDefault="002A1C3C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>в докум</w:t>
            </w:r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№</w:t>
            </w:r>
          </w:p>
          <w:p w:rsidR="009D5D9F" w:rsidRDefault="002A1C3C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Входящий</w:t>
            </w:r>
          </w:p>
          <w:p w:rsidR="009D5D9F" w:rsidRDefault="002A1C3C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5D9F" w:rsidRDefault="002A1C3C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5D9F" w:rsidRDefault="002A1C3C">
            <w:pPr>
              <w:jc w:val="center"/>
            </w:pPr>
            <w:r>
              <w:t>документа</w:t>
            </w:r>
          </w:p>
          <w:p w:rsidR="009D5D9F" w:rsidRDefault="002A1C3C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Дата</w:t>
            </w:r>
          </w:p>
        </w:tc>
      </w:tr>
      <w:tr w:rsidR="009D5D9F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изменен</w:t>
            </w:r>
          </w:p>
          <w:p w:rsidR="009D5D9F" w:rsidRDefault="002A1C3C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заме</w:t>
            </w:r>
          </w:p>
          <w:p w:rsidR="009D5D9F" w:rsidRDefault="002A1C3C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5D9F" w:rsidRDefault="002A1C3C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  <w:bookmarkStart w:id="2" w:name="_GoBack" w:colFirst="6" w:colLast="6"/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bookmarkEnd w:id="2"/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</w:tbl>
    <w:p w:rsidR="00152C08" w:rsidRDefault="00152C08">
      <w:pPr>
        <w:rPr>
          <w:sz w:val="2"/>
          <w:szCs w:val="2"/>
        </w:rPr>
      </w:pPr>
    </w:p>
    <w:sectPr w:rsidR="00152C08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DA9" w:rsidRDefault="00A30DA9">
      <w:r>
        <w:separator/>
      </w:r>
    </w:p>
  </w:endnote>
  <w:endnote w:type="continuationSeparator" w:id="0">
    <w:p w:rsidR="00A30DA9" w:rsidRDefault="00A3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C08" w:rsidRDefault="00152C0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152C08" w:rsidRPr="006B448D" w:rsidRDefault="00152C08" w:rsidP="00BB31F5">
    <w:pPr>
      <w:pStyle w:val="a6"/>
      <w:jc w:val="center"/>
    </w:pPr>
  </w:p>
  <w:p w:rsidR="00152C08" w:rsidRDefault="00152C08" w:rsidP="00BB31F5">
    <w:pPr>
      <w:pStyle w:val="a6"/>
      <w:rPr>
        <w:b/>
        <w:bCs/>
        <w:sz w:val="28"/>
        <w:szCs w:val="28"/>
      </w:rPr>
    </w:pPr>
  </w:p>
  <w:p w:rsidR="00152C08" w:rsidRDefault="00152C0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Pr="00DC2B18" w:rsidRDefault="00152C08" w:rsidP="006B448D">
    <w:pPr>
      <w:jc w:val="center"/>
      <w:rPr>
        <w:sz w:val="28"/>
      </w:rPr>
    </w:pPr>
    <w:r w:rsidRPr="00DC2B18">
      <w:rPr>
        <w:sz w:val="28"/>
      </w:rPr>
      <w:t>2026</w:t>
    </w:r>
  </w:p>
  <w:p w:rsidR="00152C08" w:rsidRPr="00DC2B18" w:rsidRDefault="00152C08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152C08" w:rsidRPr="00DC2B18" w:rsidRDefault="00152C08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C75DE0" w:rsidRDefault="002A1C3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="00C75DE0"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ED6807">
      <w:rPr>
        <w:noProof/>
        <w:sz w:val="28"/>
        <w:szCs w:val="28"/>
      </w:rPr>
      <w:instrText>5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ED6807">
      <w:rPr>
        <w:noProof/>
        <w:sz w:val="28"/>
        <w:szCs w:val="28"/>
      </w:rPr>
      <w:t>4</w:t>
    </w:r>
    <w:r w:rsidRPr="00C75DE0">
      <w:rPr>
        <w:sz w:val="28"/>
        <w:szCs w:val="28"/>
      </w:rPr>
      <w:fldChar w:fldCharType="end"/>
    </w: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C75DE0" w:rsidRDefault="00C75DE0" w:rsidP="00C75DE0">
    <w:pPr>
      <w:jc w:val="center"/>
      <w:rPr>
        <w:sz w:val="28"/>
      </w:rPr>
    </w:pPr>
    <w:r>
      <w:rPr>
        <w:sz w:val="28"/>
      </w:rPr>
      <w:t>2026</w:t>
    </w:r>
  </w:p>
  <w:p w:rsidR="00C75DE0" w:rsidRDefault="00C75DE0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C75DE0" w:rsidRPr="006B448D" w:rsidRDefault="00C75DE0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DA9" w:rsidRDefault="00A30DA9">
      <w:r>
        <w:separator/>
      </w:r>
    </w:p>
  </w:footnote>
  <w:footnote w:type="continuationSeparator" w:id="0">
    <w:p w:rsidR="00A30DA9" w:rsidRDefault="00A3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Default="009D5D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ED6807">
      <w:rPr>
        <w:rStyle w:val="a5"/>
        <w:bCs/>
        <w:noProof/>
      </w:rPr>
      <w:t>3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  <w:sz w:val="32"/>
        <w:szCs w:val="32"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ED6807">
      <w:rPr>
        <w:bCs/>
      </w:rPr>
      <w:t>46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ED6807">
      <w:rPr>
        <w:rStyle w:val="a5"/>
        <w:bCs/>
        <w:noProof/>
      </w:rPr>
      <w:t>4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ED6807">
      <w:rPr>
        <w:bCs/>
      </w:rPr>
      <w:t>46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08"/>
    <w:rsid w:val="00013EE4"/>
    <w:rsid w:val="00152C08"/>
    <w:rsid w:val="00203E07"/>
    <w:rsid w:val="00247B05"/>
    <w:rsid w:val="002A1C3C"/>
    <w:rsid w:val="002C2412"/>
    <w:rsid w:val="002E2A6B"/>
    <w:rsid w:val="0051374F"/>
    <w:rsid w:val="006711B2"/>
    <w:rsid w:val="0068000C"/>
    <w:rsid w:val="00770E24"/>
    <w:rsid w:val="007B4CB8"/>
    <w:rsid w:val="00885253"/>
    <w:rsid w:val="009D5D9F"/>
    <w:rsid w:val="00A222D0"/>
    <w:rsid w:val="00A30DA9"/>
    <w:rsid w:val="00A9176E"/>
    <w:rsid w:val="00AC30AF"/>
    <w:rsid w:val="00B4535F"/>
    <w:rsid w:val="00C75DE0"/>
    <w:rsid w:val="00D722A2"/>
    <w:rsid w:val="00D93620"/>
    <w:rsid w:val="00DC2B18"/>
    <w:rsid w:val="00DD63BA"/>
    <w:rsid w:val="00ED6807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6BE25CC3"/>
  <w15:chartTrackingRefBased/>
  <w15:docId w15:val="{0BC6C877-0C8B-4F0F-BFF7-61F42BD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DE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10">
    <w:name w:val="Заголовок 1 Знак"/>
    <w:link w:val="1"/>
    <w:rsid w:val="00152C08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152C08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152C08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C2B18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C2B18"/>
    <w:rPr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10500.26869.rartemp\00%20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439A5-46A2-47D7-9490-2683761FB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Спецификация.dot</Template>
  <TotalTime>81</TotalTime>
  <Pages>5</Pages>
  <Words>154</Words>
  <Characters>2237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2026-03-30T13:25:00Z</dcterms:created>
  <dcterms:modified xsi:type="dcterms:W3CDTF">2026-04-06T10:11:00Z</dcterms:modified>
</cp:coreProperties>
</file>