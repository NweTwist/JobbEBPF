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893602" w:rsidP="003D670C">
      <w:pPr>
        <w:jc w:val="center"/>
        <w:rPr>
          <w:b/>
          <w:bCs/>
          <w:caps/>
          <w:sz w:val="28"/>
          <w:szCs w:val="28"/>
        </w:rPr>
      </w:pPr>
      <w:r w:rsidRPr="00893602">
        <w:rPr>
          <w:b/>
          <w:sz w:val="28"/>
          <w:szCs w:val="28"/>
          <w:lang w:val="en-US"/>
        </w:rPr>
        <w:t>BPF_PROG_TYPE_TRACEPOINT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893602">
        <w:rPr>
          <w:b/>
          <w:bCs/>
          <w:sz w:val="28"/>
        </w:rPr>
        <w:t>58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893602">
        <w:rPr>
          <w:caps/>
          <w:sz w:val="28"/>
        </w:rPr>
        <w:t>58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893602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893602">
        <w:rPr>
          <w:b/>
          <w:sz w:val="28"/>
          <w:szCs w:val="28"/>
          <w:lang w:val="en-US"/>
        </w:rPr>
        <w:t>BPF_PROG_TYPE_TRACEPOINT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893602">
        <w:rPr>
          <w:b/>
          <w:bCs/>
          <w:caps/>
          <w:sz w:val="28"/>
          <w:szCs w:val="28"/>
        </w:rPr>
        <w:t>58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893602">
        <w:rPr>
          <w:sz w:val="28"/>
          <w:szCs w:val="28"/>
        </w:rPr>
        <w:t>58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893602">
        <w:rPr>
          <w:sz w:val="28"/>
          <w:szCs w:val="28"/>
        </w:rPr>
        <w:t>58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893602" w:rsidRPr="00893602">
        <w:rPr>
          <w:sz w:val="28"/>
        </w:rPr>
        <w:t>BPF_PROG_TYPE_TRACEPOINT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893602" w:rsidRPr="00893602">
        <w:rPr>
          <w:sz w:val="28"/>
        </w:rPr>
        <w:t>24-TRACEPOINT-BPF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893602" w:rsidRPr="002D3E05">
        <w:rPr>
          <w:color w:val="000000"/>
          <w:sz w:val="28"/>
        </w:rPr>
        <w:t>tp_openat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893602" w:rsidRPr="002D3E05">
        <w:rPr>
          <w:color w:val="000000"/>
          <w:sz w:val="28"/>
        </w:rPr>
        <w:t>tp_openat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893602" w:rsidRPr="002D3E05">
        <w:rPr>
          <w:color w:val="000000"/>
          <w:sz w:val="28"/>
        </w:rPr>
        <w:t>tp_openat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893602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893602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882796" w:rsidRDefault="00882796" w:rsidP="00882796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882796" w:rsidRPr="00882796" w:rsidRDefault="00882796" w:rsidP="00882796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742596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893602" w:rsidRPr="00893602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602" w:rsidRDefault="00893602" w:rsidP="00893602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602" w:rsidRDefault="00893602" w:rsidP="00893602">
            <w:pPr>
              <w:spacing w:before="40" w:after="40"/>
            </w:pPr>
            <w:r>
              <w:rPr>
                <w:color w:val="000000"/>
              </w:rPr>
              <w:t>BPF_PROG_TYPE_TRACEPOINT</w:t>
            </w:r>
          </w:p>
        </w:tc>
      </w:tr>
      <w:tr w:rsidR="00893602" w:rsidRPr="00882796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602" w:rsidRDefault="00893602" w:rsidP="00893602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602" w:rsidRPr="00893602" w:rsidRDefault="00893602" w:rsidP="00893602">
            <w:pPr>
              <w:spacing w:before="40" w:after="40"/>
              <w:rPr>
                <w:lang w:val="en-US"/>
              </w:rPr>
            </w:pPr>
            <w:proofErr w:type="spellStart"/>
            <w:r w:rsidRPr="00893602">
              <w:rPr>
                <w:color w:val="000000"/>
                <w:lang w:val="en-US"/>
              </w:rPr>
              <w:t>tracepoint</w:t>
            </w:r>
            <w:proofErr w:type="spellEnd"/>
            <w:r w:rsidRPr="00893602">
              <w:rPr>
                <w:color w:val="000000"/>
                <w:lang w:val="en-US"/>
              </w:rPr>
              <w:t>/</w:t>
            </w:r>
            <w:proofErr w:type="spellStart"/>
            <w:r w:rsidRPr="00893602">
              <w:rPr>
                <w:color w:val="000000"/>
                <w:lang w:val="en-US"/>
              </w:rPr>
              <w:t>syscalls</w:t>
            </w:r>
            <w:proofErr w:type="spellEnd"/>
            <w:r w:rsidRPr="00893602">
              <w:rPr>
                <w:color w:val="000000"/>
                <w:lang w:val="en-US"/>
              </w:rPr>
              <w:t>/</w:t>
            </w:r>
            <w:proofErr w:type="spellStart"/>
            <w:r w:rsidRPr="00893602">
              <w:rPr>
                <w:color w:val="000000"/>
                <w:lang w:val="en-US"/>
              </w:rPr>
              <w:t>sys_enter_openat</w:t>
            </w:r>
            <w:proofErr w:type="spellEnd"/>
          </w:p>
        </w:tc>
      </w:tr>
    </w:tbl>
    <w:p w:rsidR="00DE19B0" w:rsidRDefault="00882796" w:rsidP="00882796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742596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882796" w:rsidTr="009F21E8">
        <w:tc>
          <w:tcPr>
            <w:tcW w:w="5097" w:type="dxa"/>
          </w:tcPr>
          <w:p w:rsidR="00882796" w:rsidRDefault="00882796" w:rsidP="00882796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882796" w:rsidRDefault="00882796" w:rsidP="00882796">
            <w:pPr>
              <w:spacing w:before="40" w:after="40"/>
            </w:pPr>
            <w:proofErr w:type="spellStart"/>
            <w:r>
              <w:rPr>
                <w:color w:val="000000"/>
              </w:rPr>
              <w:t>tp_sys_enter_openat</w:t>
            </w:r>
            <w:proofErr w:type="spellEnd"/>
          </w:p>
        </w:tc>
      </w:tr>
      <w:tr w:rsidR="00882796" w:rsidTr="009F21E8">
        <w:tc>
          <w:tcPr>
            <w:tcW w:w="5097" w:type="dxa"/>
          </w:tcPr>
          <w:p w:rsidR="00882796" w:rsidRDefault="00882796" w:rsidP="00882796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82796" w:rsidRDefault="00882796" w:rsidP="00882796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893602" w:rsidTr="009F21E8">
        <w:tc>
          <w:tcPr>
            <w:tcW w:w="5097" w:type="dxa"/>
          </w:tcPr>
          <w:p w:rsidR="00893602" w:rsidRPr="00B529E2" w:rsidRDefault="00893602" w:rsidP="00893602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93602" w:rsidRDefault="00893602" w:rsidP="00893602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893602" w:rsidTr="009F21E8">
        <w:tc>
          <w:tcPr>
            <w:tcW w:w="5097" w:type="dxa"/>
          </w:tcPr>
          <w:p w:rsidR="00893602" w:rsidRPr="00B529E2" w:rsidRDefault="00893602" w:rsidP="00893602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D12878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93602" w:rsidRDefault="00893602" w:rsidP="00893602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893602" w:rsidTr="009F21E8">
        <w:tc>
          <w:tcPr>
            <w:tcW w:w="5097" w:type="dxa"/>
          </w:tcPr>
          <w:p w:rsidR="00893602" w:rsidRDefault="00893602" w:rsidP="00893602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93602" w:rsidRDefault="00893602" w:rsidP="00893602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893602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893602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893602">
              <w:rPr>
                <w:bCs/>
              </w:rPr>
              <w:t>58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893602">
            <w:pPr>
              <w:rPr>
                <w:lang w:val="en-US"/>
              </w:rPr>
            </w:pPr>
            <w:r>
              <w:rPr>
                <w:color w:val="000000"/>
              </w:rPr>
              <w:t>TRACEPOINT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893602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893602">
              <w:rPr>
                <w:bCs/>
              </w:rPr>
              <w:t>58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36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893602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893602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36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82796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82796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882796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893602">
      <w:rPr>
        <w:bCs/>
      </w:rPr>
      <w:t>58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90928"/>
    <w:rsid w:val="005D7785"/>
    <w:rsid w:val="006E12A6"/>
    <w:rsid w:val="00715DFE"/>
    <w:rsid w:val="00742596"/>
    <w:rsid w:val="00817C64"/>
    <w:rsid w:val="00882796"/>
    <w:rsid w:val="00893602"/>
    <w:rsid w:val="0093607F"/>
    <w:rsid w:val="009464C5"/>
    <w:rsid w:val="009F21E8"/>
    <w:rsid w:val="00AA2E67"/>
    <w:rsid w:val="00BC28CF"/>
    <w:rsid w:val="00D12878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5AD322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6D8EB-98FF-4012-8F61-A4ED4C3B7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25</TotalTime>
  <Pages>6</Pages>
  <Words>219</Words>
  <Characters>2723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2026-04-07T09:33:00Z</dcterms:modified>
</cp:coreProperties>
</file>