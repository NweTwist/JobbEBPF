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D93620">
        <w:rPr>
          <w:b/>
          <w:sz w:val="28"/>
          <w:szCs w:val="28"/>
          <w:lang w:val="en-US"/>
        </w:rPr>
        <w:t>BPF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PROG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TYPE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CGROUP</w:t>
      </w:r>
      <w:r w:rsidRPr="00152C08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643.МРАГ.00035-01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.00035-01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_PROG_TYPE_CGROUP_DEVICE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643.МРАГ.00035-01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 xml:space="preserve">643.МРАГ.00035-01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 xml:space="preserve">643.МРАГ.00035-01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«</w:t>
      </w:r>
      <w:r w:rsidR="00D9026A" w:rsidRPr="00D9026A">
        <w:rPr>
          <w:sz w:val="28"/>
        </w:rPr>
        <w:t xml:space="preserve">Контроль доступа к устройствам </w:t>
      </w:r>
      <w:proofErr w:type="spellStart"/>
      <w:r w:rsidR="00D9026A" w:rsidRPr="00D9026A">
        <w:rPr>
          <w:sz w:val="28"/>
        </w:rPr>
        <w:t>cgroup</w:t>
      </w:r>
      <w:proofErr w:type="spellEnd"/>
      <w:r w:rsidR="00022A28">
        <w:rPr>
          <w:sz w:val="28"/>
        </w:rPr>
        <w:t>»</w:t>
      </w:r>
      <w:r w:rsidR="00D9026A" w:rsidRPr="00D9026A">
        <w:rPr>
          <w:sz w:val="28"/>
        </w:rPr>
        <w:t xml:space="preserve"> </w:t>
      </w:r>
      <w:r w:rsidR="00D9026A">
        <w:rPr>
          <w:sz w:val="28"/>
        </w:rPr>
        <w:t>(</w:t>
      </w:r>
      <w:r w:rsidR="00D9026A" w:rsidRPr="00D9026A">
        <w:rPr>
          <w:sz w:val="28"/>
        </w:rPr>
        <w:t>BPF_PROG_TYPE_CGROUP_DEVICE)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D9026A" w:rsidRPr="00022A28">
        <w:rPr>
          <w:sz w:val="28"/>
        </w:rPr>
        <w:t>01-</w:t>
      </w:r>
      <w:r w:rsidR="00D9026A" w:rsidRPr="00D9026A">
        <w:rPr>
          <w:sz w:val="28"/>
          <w:lang w:val="en-US"/>
        </w:rPr>
        <w:t>CGROUP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DEVICE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Pr="00AA2E67">
        <w:rPr>
          <w:sz w:val="28"/>
          <w:lang w:val="en-US"/>
        </w:rPr>
        <w:t>dev</w:t>
      </w:r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Pr="00AA2E67">
        <w:rPr>
          <w:sz w:val="28"/>
          <w:lang w:val="en-US"/>
        </w:rPr>
        <w:t>dev</w:t>
      </w:r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Pr="00AA2E67">
        <w:rPr>
          <w:sz w:val="28"/>
          <w:lang w:val="en-US"/>
        </w:rPr>
        <w:t>dev</w:t>
      </w:r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474394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474394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205E79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587017" w:rsidRDefault="00587017" w:rsidP="00587017">
      <w:pPr>
        <w:spacing w:line="360" w:lineRule="auto"/>
        <w:ind w:firstLine="709"/>
        <w:rPr>
          <w:bCs/>
          <w:sz w:val="28"/>
          <w:szCs w:val="28"/>
        </w:rPr>
      </w:pPr>
      <w:bookmarkStart w:id="2" w:name="_GoBack"/>
      <w:r>
        <w:rPr>
          <w:bCs/>
          <w:sz w:val="28"/>
          <w:szCs w:val="28"/>
        </w:rPr>
        <w:t>Основные характеристики приведены в таблице 1.</w:t>
      </w:r>
    </w:p>
    <w:p w:rsidR="00587017" w:rsidRPr="00587017" w:rsidRDefault="00587017" w:rsidP="00587017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CB36DE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bookmarkEnd w:id="2"/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AA2E67" w:rsidRPr="00205E79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E67" w:rsidRDefault="00AA2E67" w:rsidP="002825CE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E67" w:rsidRPr="00AA2E67" w:rsidRDefault="00AA2E67" w:rsidP="002825CE">
            <w:pPr>
              <w:spacing w:before="40" w:after="40"/>
              <w:rPr>
                <w:lang w:val="en-US"/>
              </w:rPr>
            </w:pPr>
            <w:r w:rsidRPr="00AA2E67">
              <w:rPr>
                <w:color w:val="000000"/>
                <w:lang w:val="en-US"/>
              </w:rPr>
              <w:t>BPF_PROG_TYPE_CGROUP_DEVICE</w:t>
            </w:r>
          </w:p>
        </w:tc>
      </w:tr>
    </w:tbl>
    <w:p w:rsidR="00DE19B0" w:rsidRDefault="00587017" w:rsidP="00587017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CB36DE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587017" w:rsidTr="009F21E8">
        <w:tc>
          <w:tcPr>
            <w:tcW w:w="5097" w:type="dxa"/>
          </w:tcPr>
          <w:p w:rsidR="00587017" w:rsidRDefault="00587017" w:rsidP="00587017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587017" w:rsidRDefault="00587017" w:rsidP="00587017">
            <w:pPr>
              <w:spacing w:before="40" w:after="40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dev</w:t>
            </w:r>
            <w:proofErr w:type="spellEnd"/>
          </w:p>
        </w:tc>
      </w:tr>
      <w:tr w:rsidR="00587017" w:rsidTr="009F21E8">
        <w:tc>
          <w:tcPr>
            <w:tcW w:w="5097" w:type="dxa"/>
          </w:tcPr>
          <w:p w:rsidR="00587017" w:rsidRDefault="00587017" w:rsidP="00587017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587017" w:rsidRDefault="00587017" w:rsidP="00587017">
            <w:pPr>
              <w:spacing w:before="40" w:after="40"/>
            </w:pPr>
            <w:proofErr w:type="spellStart"/>
            <w:r>
              <w:rPr>
                <w:color w:val="000000"/>
              </w:rPr>
              <w:t>cgroup_dev_allow</w:t>
            </w:r>
            <w:proofErr w:type="spellEnd"/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7062B2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Тип BPF-карты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BPF_MAP_TYPE_ARRAY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Количество элементов карты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1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Тип ключа карты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__u32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Тип значения карты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__u64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474394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>
            <w:pPr>
              <w:rPr>
                <w:bCs/>
              </w:rPr>
            </w:pPr>
            <w:r w:rsidRPr="003971E2">
              <w:rPr>
                <w:bCs/>
              </w:rPr>
              <w:t>643.МРАГ.00035-01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rPr>
                <w:lang w:val="en-US"/>
              </w:rPr>
            </w:pPr>
            <w:r w:rsidRPr="003971E2">
              <w:rPr>
                <w:lang w:val="en-US"/>
              </w:rPr>
              <w:t>CGROUP_DEVICE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  <w:r w:rsidRPr="003971E2">
              <w:rPr>
                <w:bCs/>
              </w:rPr>
              <w:t>643.МРАГ.00035-01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47439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474394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474394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47439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205E79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205E79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205E79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643.МРАГ.00035-01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05E79"/>
    <w:rsid w:val="002A4D17"/>
    <w:rsid w:val="003971E2"/>
    <w:rsid w:val="003D670C"/>
    <w:rsid w:val="00474394"/>
    <w:rsid w:val="004C7964"/>
    <w:rsid w:val="00587017"/>
    <w:rsid w:val="00590928"/>
    <w:rsid w:val="005D7785"/>
    <w:rsid w:val="006E12A6"/>
    <w:rsid w:val="007062B2"/>
    <w:rsid w:val="00715DFE"/>
    <w:rsid w:val="00817C64"/>
    <w:rsid w:val="0093607F"/>
    <w:rsid w:val="009464C5"/>
    <w:rsid w:val="009F21E8"/>
    <w:rsid w:val="00AA2E67"/>
    <w:rsid w:val="00BC28CF"/>
    <w:rsid w:val="00CB36DE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017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80F4D-3473-4696-80D9-0C7C3C9E9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28</TotalTime>
  <Pages>6</Pages>
  <Words>239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2005-10-10T11:19:00Z</cp:lastPrinted>
  <dcterms:created xsi:type="dcterms:W3CDTF">2026-03-30T15:04:00Z</dcterms:created>
  <dcterms:modified xsi:type="dcterms:W3CDTF">2026-04-07T09:31:00Z</dcterms:modified>
</cp:coreProperties>
</file>