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2C08" w:rsidRDefault="00152C08" w:rsidP="00152C08">
      <w:pPr>
        <w:pStyle w:val="1"/>
      </w:pPr>
    </w:p>
    <w:p w:rsidR="00152C08" w:rsidRDefault="00152C08" w:rsidP="00152C08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152C08" w:rsidTr="009030F1">
        <w:tc>
          <w:tcPr>
            <w:tcW w:w="4536" w:type="dxa"/>
          </w:tcPr>
          <w:p w:rsidR="00152C08" w:rsidRPr="001728F7" w:rsidRDefault="00152C08" w:rsidP="009030F1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152C08" w:rsidRPr="001728F7" w:rsidRDefault="00152C08" w:rsidP="009030F1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152C08" w:rsidRPr="00771E9A" w:rsidRDefault="00152C08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152C08" w:rsidRDefault="00152C08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152C08" w:rsidRPr="00CB270B" w:rsidRDefault="00152C08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152C08" w:rsidRPr="00771E9A" w:rsidRDefault="00152C08" w:rsidP="009030F1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152C08" w:rsidRPr="001728F7" w:rsidRDefault="00152C08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Pr="0068000C" w:rsidRDefault="00152C08" w:rsidP="00152C08">
      <w:pPr>
        <w:jc w:val="center"/>
        <w:rPr>
          <w:b/>
          <w:bCs/>
        </w:rPr>
      </w:pPr>
    </w:p>
    <w:p w:rsidR="00152C08" w:rsidRDefault="00152C08" w:rsidP="00152C08">
      <w:pPr>
        <w:jc w:val="center"/>
      </w:pPr>
    </w:p>
    <w:p w:rsidR="00152C08" w:rsidRDefault="00152C08" w:rsidP="00152C08">
      <w:pPr>
        <w:jc w:val="center"/>
      </w:pPr>
    </w:p>
    <w:p w:rsidR="00152C08" w:rsidRPr="00D93620" w:rsidRDefault="00152C08" w:rsidP="00152C08">
      <w:pPr>
        <w:jc w:val="center"/>
        <w:rPr>
          <w:b/>
          <w:sz w:val="28"/>
          <w:szCs w:val="28"/>
        </w:rPr>
      </w:pPr>
    </w:p>
    <w:p w:rsidR="00152C08" w:rsidRPr="00D722A2" w:rsidRDefault="00152C08" w:rsidP="00152C08">
      <w:pPr>
        <w:jc w:val="center"/>
        <w:rPr>
          <w:sz w:val="28"/>
          <w:szCs w:val="28"/>
        </w:rPr>
      </w:pPr>
    </w:p>
    <w:p w:rsidR="00152C08" w:rsidRPr="00152C08" w:rsidRDefault="00152C08" w:rsidP="00152C08">
      <w:pPr>
        <w:jc w:val="center"/>
        <w:rPr>
          <w:b/>
          <w:bCs/>
          <w:caps/>
          <w:sz w:val="28"/>
          <w:szCs w:val="28"/>
        </w:rPr>
      </w:pPr>
      <w:r w:rsidRPr="00D93620">
        <w:rPr>
          <w:b/>
          <w:sz w:val="28"/>
          <w:szCs w:val="28"/>
          <w:lang w:val="en-US"/>
        </w:rPr>
        <w:t>BPF</w:t>
      </w:r>
      <w:r w:rsidRPr="00D93620">
        <w:rPr>
          <w:b/>
          <w:sz w:val="28"/>
          <w:szCs w:val="28"/>
        </w:rPr>
        <w:t>_</w:t>
      </w:r>
      <w:r w:rsidRPr="00D93620">
        <w:rPr>
          <w:b/>
          <w:sz w:val="28"/>
          <w:szCs w:val="28"/>
          <w:lang w:val="en-US"/>
        </w:rPr>
        <w:t>PROG</w:t>
      </w:r>
      <w:r w:rsidRPr="00D93620">
        <w:rPr>
          <w:b/>
          <w:sz w:val="28"/>
          <w:szCs w:val="28"/>
        </w:rPr>
        <w:t>_</w:t>
      </w:r>
      <w:r w:rsidRPr="00D93620">
        <w:rPr>
          <w:b/>
          <w:sz w:val="28"/>
          <w:szCs w:val="28"/>
          <w:lang w:val="en-US"/>
        </w:rPr>
        <w:t>TYPE</w:t>
      </w:r>
      <w:r w:rsidRPr="00D93620">
        <w:rPr>
          <w:b/>
          <w:sz w:val="28"/>
          <w:szCs w:val="28"/>
        </w:rPr>
        <w:t>_</w:t>
      </w:r>
      <w:r w:rsidRPr="00D93620">
        <w:rPr>
          <w:b/>
          <w:sz w:val="28"/>
          <w:szCs w:val="28"/>
          <w:lang w:val="en-US"/>
        </w:rPr>
        <w:t>CGROUP</w:t>
      </w:r>
      <w:r w:rsidRPr="00152C08">
        <w:rPr>
          <w:b/>
          <w:sz w:val="28"/>
          <w:szCs w:val="28"/>
        </w:rPr>
        <w:t>_</w:t>
      </w:r>
      <w:r w:rsidRPr="00B61196">
        <w:rPr>
          <w:b/>
          <w:sz w:val="28"/>
          <w:szCs w:val="28"/>
          <w:lang w:val="en-US"/>
        </w:rPr>
        <w:t>DEVICE</w:t>
      </w:r>
    </w:p>
    <w:p w:rsidR="00152C08" w:rsidRPr="00152C08" w:rsidRDefault="00152C08" w:rsidP="00152C08">
      <w:pPr>
        <w:jc w:val="center"/>
        <w:rPr>
          <w:caps/>
          <w:sz w:val="28"/>
          <w:szCs w:val="28"/>
        </w:rPr>
      </w:pPr>
    </w:p>
    <w:p w:rsidR="00152C08" w:rsidRPr="00B61196" w:rsidRDefault="00152C08" w:rsidP="00152C0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Спецификация</w:t>
      </w:r>
    </w:p>
    <w:p w:rsidR="00152C08" w:rsidRDefault="00152C08" w:rsidP="00152C08">
      <w:pPr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6711B2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152C08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6711B2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152C08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152C08" w:rsidRDefault="006711B2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152C08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152C08" w:rsidRDefault="006711B2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152C08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93620" w:rsidRPr="00B61196">
        <w:rPr>
          <w:b/>
          <w:bCs/>
          <w:sz w:val="28"/>
        </w:rPr>
        <w:t>ЛИСТ УТВЕРЖДЕНИЯ</w:t>
      </w:r>
    </w:p>
    <w:p w:rsidR="00152C08" w:rsidRPr="00B61196" w:rsidRDefault="00152C08" w:rsidP="00152C08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152C08" w:rsidRDefault="00152C08" w:rsidP="00152C08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="00D93620">
        <w:rPr>
          <w:b/>
          <w:bCs/>
          <w:sz w:val="28"/>
        </w:rPr>
        <w:t>643.МРАГ.00035-</w:t>
      </w:r>
      <w:r w:rsidRPr="00B61196">
        <w:rPr>
          <w:b/>
          <w:bCs/>
          <w:sz w:val="28"/>
        </w:rPr>
        <w:t>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152C08" w:rsidRDefault="00152C08" w:rsidP="00152C08">
      <w:pPr>
        <w:rPr>
          <w:b/>
          <w:bCs/>
          <w:sz w:val="32"/>
        </w:rPr>
      </w:pPr>
    </w:p>
    <w:p w:rsidR="00152C08" w:rsidRDefault="00152C08" w:rsidP="00152C08">
      <w:pPr>
        <w:jc w:val="center"/>
        <w:rPr>
          <w:b/>
          <w:bCs/>
          <w:sz w:val="32"/>
        </w:rPr>
      </w:pPr>
    </w:p>
    <w:p w:rsidR="00152C08" w:rsidRDefault="00152C08" w:rsidP="00152C08">
      <w:pPr>
        <w:jc w:val="center"/>
        <w:rPr>
          <w:b/>
          <w:bCs/>
          <w:sz w:val="32"/>
        </w:rPr>
      </w:pPr>
    </w:p>
    <w:p w:rsidR="00152C08" w:rsidRDefault="00152C08" w:rsidP="00152C08">
      <w:pPr>
        <w:rPr>
          <w:b/>
          <w:bCs/>
          <w:sz w:val="32"/>
        </w:rPr>
      </w:pPr>
    </w:p>
    <w:tbl>
      <w:tblPr>
        <w:tblW w:w="4502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6"/>
      </w:tblGrid>
      <w:tr w:rsidR="00152C08" w:rsidTr="009030F1"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CB270B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="00152C08"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152C08" w:rsidRPr="00CB270B" w:rsidRDefault="00152C08" w:rsidP="009030F1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</w:t>
            </w:r>
            <w:r w:rsidR="00D93620">
              <w:rPr>
                <w:color w:val="000000"/>
                <w:sz w:val="28"/>
                <w:szCs w:val="28"/>
              </w:rPr>
              <w:t>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152C08" w:rsidRPr="00CB270B" w:rsidRDefault="00152C08" w:rsidP="009030F1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152C08" w:rsidTr="009030F1"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CB270B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="00152C08"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152C08" w:rsidRPr="00CB270B" w:rsidRDefault="00152C08" w:rsidP="009030F1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</w:t>
            </w:r>
            <w:r w:rsidR="00D93620">
              <w:rPr>
                <w:color w:val="000000"/>
                <w:sz w:val="28"/>
                <w:szCs w:val="28"/>
              </w:rPr>
              <w:t>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152C08" w:rsidRPr="00CB270B" w:rsidRDefault="00152C08" w:rsidP="009030F1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152C08" w:rsidTr="009030F1">
        <w:trPr>
          <w:trHeight w:val="513"/>
        </w:trPr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1728F7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="00152C08"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152C08" w:rsidRPr="001728F7" w:rsidRDefault="00D93620" w:rsidP="009030F1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</w:t>
            </w:r>
            <w:r w:rsidR="00152C08">
              <w:rPr>
                <w:sz w:val="28"/>
                <w:szCs w:val="28"/>
              </w:rPr>
              <w:t xml:space="preserve">И.А. </w:t>
            </w:r>
            <w:proofErr w:type="spellStart"/>
            <w:r w:rsidR="00152C08">
              <w:rPr>
                <w:sz w:val="28"/>
                <w:szCs w:val="28"/>
              </w:rPr>
              <w:t>Комогорова</w:t>
            </w:r>
            <w:proofErr w:type="spellEnd"/>
          </w:p>
          <w:p w:rsidR="00152C08" w:rsidRDefault="00152C08" w:rsidP="009030F1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152C08" w:rsidRPr="0054374F" w:rsidRDefault="00152C08" w:rsidP="009030F1">
            <w:pPr>
              <w:rPr>
                <w:sz w:val="28"/>
                <w:szCs w:val="28"/>
              </w:rPr>
            </w:pPr>
          </w:p>
        </w:tc>
      </w:tr>
    </w:tbl>
    <w:p w:rsidR="00152C08" w:rsidRDefault="00152C08" w:rsidP="00152C08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52C08" w:rsidRPr="001728F7" w:rsidRDefault="00152C08" w:rsidP="00152C08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152C08" w:rsidRPr="001728F7" w:rsidRDefault="00152C08" w:rsidP="00152C08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52C08" w:rsidRDefault="00152C08" w:rsidP="00152C08">
      <w:pPr>
        <w:rPr>
          <w:b/>
          <w:bCs/>
          <w:sz w:val="32"/>
          <w:szCs w:val="32"/>
        </w:rPr>
        <w:sectPr w:rsidR="00152C08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D5D9F" w:rsidRDefault="009D5D9F">
      <w:pPr>
        <w:rPr>
          <w:b/>
          <w:bCs/>
          <w:sz w:val="32"/>
          <w:szCs w:val="32"/>
        </w:rPr>
      </w:pPr>
    </w:p>
    <w:p w:rsidR="009D5D9F" w:rsidRDefault="002A1C3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 w:rsidR="00D93620">
        <w:rPr>
          <w:b/>
          <w:bCs/>
          <w:sz w:val="28"/>
          <w:szCs w:val="32"/>
        </w:rPr>
        <w:t>УТВЕРЖДЕН</w:t>
      </w:r>
    </w:p>
    <w:p w:rsidR="009D5D9F" w:rsidRDefault="002A1C3C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9D5D9F" w:rsidRPr="00152C08" w:rsidRDefault="002A1C3C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152C08" w:rsidRPr="00152C08">
        <w:rPr>
          <w:caps/>
          <w:sz w:val="28"/>
        </w:rPr>
        <w:t>643.МРАГ.00035-01</w:t>
      </w:r>
      <w:r w:rsidRPr="00152C08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D93620" w:rsidRDefault="009D5D9F" w:rsidP="00D93620">
      <w:pPr>
        <w:jc w:val="center"/>
        <w:rPr>
          <w:b/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152C08">
      <w:pPr>
        <w:jc w:val="center"/>
        <w:rPr>
          <w:b/>
          <w:bCs/>
          <w:caps/>
          <w:sz w:val="28"/>
          <w:szCs w:val="28"/>
          <w:lang w:val="en-US"/>
        </w:rPr>
      </w:pPr>
      <w:r w:rsidRPr="00B61196">
        <w:rPr>
          <w:b/>
          <w:sz w:val="28"/>
          <w:szCs w:val="28"/>
          <w:lang w:val="en-US"/>
        </w:rPr>
        <w:t>BPF</w:t>
      </w:r>
      <w:r w:rsidRPr="00152C08">
        <w:rPr>
          <w:b/>
          <w:sz w:val="28"/>
          <w:szCs w:val="28"/>
          <w:lang w:val="en-US"/>
        </w:rPr>
        <w:t>_PROG_TYPE_CGROUP_DEVICE</w:t>
      </w:r>
    </w:p>
    <w:p w:rsidR="009D5D9F" w:rsidRPr="00152C08" w:rsidRDefault="009D5D9F">
      <w:pPr>
        <w:jc w:val="center"/>
        <w:rPr>
          <w:caps/>
          <w:sz w:val="28"/>
          <w:szCs w:val="28"/>
          <w:lang w:val="en-US"/>
        </w:rPr>
      </w:pPr>
    </w:p>
    <w:p w:rsidR="009D5D9F" w:rsidRPr="00152C08" w:rsidRDefault="009D5D9F">
      <w:pPr>
        <w:jc w:val="center"/>
        <w:rPr>
          <w:caps/>
          <w:sz w:val="28"/>
          <w:szCs w:val="28"/>
          <w:lang w:val="en-US"/>
        </w:rPr>
      </w:pPr>
    </w:p>
    <w:p w:rsidR="009D5D9F" w:rsidRPr="00A9176E" w:rsidRDefault="00152C08">
      <w:pPr>
        <w:jc w:val="center"/>
        <w:rPr>
          <w:b/>
          <w:bCs/>
          <w:caps/>
          <w:sz w:val="28"/>
          <w:szCs w:val="28"/>
          <w:lang w:val="en-US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6711B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Подп. </w:t>
                              </w:r>
                              <w:r w:rsidR="002A1C3C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6711B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A1C3C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042" style="position:absolute;left:0;text-align:left;margin-left:-34pt;margin-top:7.75pt;width:34pt;height:412.7pt;z-index:-25165926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9D5D9F" w:rsidRDefault="006711B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bookmarkStart w:id="3" w:name="_GoBack"/>
                        <w:bookmarkEnd w:id="3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  <w:r w:rsidR="002A1C3C">
                          <w:rPr>
                            <w:b/>
                            <w:bCs/>
                            <w:sz w:val="20"/>
                            <w:szCs w:val="20"/>
                          </w:rPr>
                          <w:t>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9D5D9F" w:rsidRDefault="006711B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A1C3C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A1C3C" w:rsidRPr="00152C08">
        <w:rPr>
          <w:b/>
          <w:bCs/>
          <w:sz w:val="28"/>
          <w:szCs w:val="28"/>
        </w:rPr>
        <w:t>Спецификация</w:t>
      </w:r>
    </w:p>
    <w:p w:rsidR="009D5D9F" w:rsidRPr="00A9176E" w:rsidRDefault="009D5D9F">
      <w:pPr>
        <w:jc w:val="center"/>
        <w:rPr>
          <w:sz w:val="28"/>
          <w:szCs w:val="28"/>
          <w:lang w:val="en-US"/>
        </w:rPr>
      </w:pPr>
    </w:p>
    <w:p w:rsidR="009D5D9F" w:rsidRDefault="00D93620">
      <w:pPr>
        <w:jc w:val="center"/>
        <w:rPr>
          <w:sz w:val="28"/>
          <w:szCs w:val="28"/>
        </w:rPr>
        <w:sectPr w:rsidR="009D5D9F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0D6A39" wp14:editId="53B0CA39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93620" w:rsidRPr="001728F7" w:rsidRDefault="00D93620" w:rsidP="00D93620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2E0D6A39" id="_x0000_s1057" type="#_x0000_t202" style="position:absolute;left:0;text-align:left;margin-left:423.25pt;margin-top:302.15pt;width:91.45pt;height:25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D93620" w:rsidRPr="001728F7" w:rsidRDefault="00D93620" w:rsidP="00D93620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2C08" w:rsidRPr="00152C08">
        <w:rPr>
          <w:b/>
          <w:bCs/>
          <w:caps/>
          <w:sz w:val="28"/>
          <w:szCs w:val="28"/>
        </w:rPr>
        <w:t>643.МРАГ.00035-01</w:t>
      </w:r>
    </w:p>
    <w:tbl>
      <w:tblPr>
        <w:tblW w:w="50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56"/>
        <w:gridCol w:w="3969"/>
        <w:gridCol w:w="1701"/>
      </w:tblGrid>
      <w:tr w:rsidR="009D5D9F" w:rsidTr="00A9176E">
        <w:trPr>
          <w:trHeight w:hRule="exact" w:val="567"/>
        </w:trPr>
        <w:tc>
          <w:tcPr>
            <w:tcW w:w="465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lastRenderedPageBreak/>
              <w:t>Обозначение</w:t>
            </w: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pStyle w:val="2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rPr>
                <w:sz w:val="28"/>
              </w:rPr>
            </w:pP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Pr="00A9176E" w:rsidRDefault="002A1C3C" w:rsidP="00A9176E">
            <w:pPr>
              <w:jc w:val="center"/>
              <w:rPr>
                <w:b/>
                <w:sz w:val="28"/>
                <w:u w:val="single"/>
              </w:rPr>
            </w:pPr>
            <w:r w:rsidRPr="00A9176E">
              <w:rPr>
                <w:b/>
                <w:sz w:val="28"/>
                <w:u w:val="single"/>
              </w:rPr>
              <w:t>Документация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AC30AF">
            <w:pPr>
              <w:pStyle w:val="3"/>
              <w:jc w:val="left"/>
              <w:rPr>
                <w:b w:val="0"/>
                <w:sz w:val="28"/>
              </w:rPr>
            </w:pPr>
            <w:r>
              <w:rPr>
                <w:b w:val="0"/>
                <w:bCs w:val="0"/>
                <w:caps/>
                <w:sz w:val="28"/>
              </w:rPr>
              <w:fldChar w:fldCharType="begin"/>
            </w:r>
            <w:r>
              <w:rPr>
                <w:b w:val="0"/>
                <w:bCs w:val="0"/>
                <w:caps/>
                <w:sz w:val="28"/>
              </w:rPr>
              <w:instrText xml:space="preserve"> REF </w:instrText>
            </w:r>
            <w:r>
              <w:rPr>
                <w:b w:val="0"/>
                <w:bCs w:val="0"/>
                <w:i/>
                <w:iCs/>
                <w:sz w:val="28"/>
              </w:rPr>
              <w:instrText>ДецНомер</w:instrText>
            </w:r>
            <w:r>
              <w:rPr>
                <w:b w:val="0"/>
                <w:bCs w:val="0"/>
                <w:caps/>
                <w:sz w:val="28"/>
              </w:rPr>
              <w:instrText xml:space="preserve">  \* MERGEFORMAT </w:instrText>
            </w:r>
            <w:r>
              <w:rPr>
                <w:b w:val="0"/>
                <w:bCs w:val="0"/>
                <w:caps/>
                <w:sz w:val="28"/>
              </w:rPr>
              <w:fldChar w:fldCharType="separate"/>
            </w:r>
            <w:r>
              <w:rPr>
                <w:b w:val="0"/>
                <w:bCs w:val="0"/>
                <w:sz w:val="28"/>
              </w:rPr>
              <w:t>643.МРАГ.00035-01</w:t>
            </w:r>
            <w:r>
              <w:rPr>
                <w:b w:val="0"/>
                <w:bCs w:val="0"/>
                <w:caps/>
                <w:sz w:val="28"/>
              </w:rPr>
              <w:fldChar w:fldCharType="end"/>
            </w:r>
            <w:r>
              <w:rPr>
                <w:b w:val="0"/>
                <w:sz w:val="28"/>
              </w:rPr>
              <w:t>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Спецификация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bCs/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  <w:r>
              <w:rPr>
                <w:sz w:val="28"/>
              </w:rPr>
              <w:t>643.МРАГ.00035-01 12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pStyle w:val="2"/>
              <w:tabs>
                <w:tab w:val="clear" w:pos="5727"/>
              </w:tabs>
              <w:jc w:val="left"/>
            </w:pPr>
            <w:r>
              <w:t>Текст программы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  <w:r w:rsidRPr="00247B05">
              <w:rPr>
                <w:sz w:val="28"/>
              </w:rPr>
              <w:t>643.МРАГ.00035-01</w:t>
            </w:r>
            <w:r>
              <w:rPr>
                <w:sz w:val="28"/>
              </w:rPr>
              <w:t xml:space="preserve"> 12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Текст программы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  <w:r>
              <w:rPr>
                <w:sz w:val="28"/>
              </w:rPr>
              <w:t>643.МРАГ.00035-01 20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Ведомость эксплуатационных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документов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  <w:r>
              <w:rPr>
                <w:sz w:val="28"/>
              </w:rPr>
              <w:t>643.МРАГ.00035-01 20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Ведомость эксплуатационных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документов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  <w:r>
              <w:rPr>
                <w:sz w:val="28"/>
              </w:rPr>
              <w:t>643.МРАГ.00035-01 30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Pr="00247B05" w:rsidRDefault="00FB13E6" w:rsidP="002C2412">
            <w:pPr>
              <w:pStyle w:val="3"/>
              <w:jc w:val="left"/>
              <w:rPr>
                <w:b w:val="0"/>
                <w:bCs w:val="0"/>
                <w:sz w:val="28"/>
              </w:rPr>
            </w:pPr>
            <w:r w:rsidRPr="00247B05">
              <w:rPr>
                <w:b w:val="0"/>
                <w:sz w:val="28"/>
              </w:rPr>
              <w:t>Формуляр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  <w:r>
              <w:rPr>
                <w:sz w:val="28"/>
              </w:rPr>
              <w:t>643.МРАГ.00035-01 30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Формуляр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  <w:r>
              <w:rPr>
                <w:sz w:val="28"/>
              </w:rPr>
              <w:t>643.МРАГ.00035-01 33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Руководство программиста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  <w:r>
              <w:rPr>
                <w:sz w:val="28"/>
              </w:rPr>
              <w:t>643.МРАГ.00035-01 33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Руководство программиста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FB13E6">
            <w:pPr>
              <w:rPr>
                <w:sz w:val="28"/>
              </w:rPr>
            </w:pPr>
            <w:r>
              <w:rPr>
                <w:sz w:val="28"/>
              </w:rPr>
              <w:t>643.МРАГ.00035-01 51</w:t>
            </w:r>
            <w:r w:rsidRPr="002C2412">
              <w:rPr>
                <w:sz w:val="28"/>
              </w:rPr>
              <w:t xml:space="preserve">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2C2412">
            <w:pPr>
              <w:rPr>
                <w:sz w:val="28"/>
              </w:rPr>
            </w:pPr>
            <w:r>
              <w:rPr>
                <w:sz w:val="28"/>
              </w:rPr>
              <w:t>Программа и методика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2C2412">
            <w:pPr>
              <w:rPr>
                <w:sz w:val="28"/>
              </w:rPr>
            </w:pPr>
            <w:r>
              <w:rPr>
                <w:sz w:val="28"/>
              </w:rPr>
              <w:t>испытаний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</w:tbl>
    <w:p w:rsidR="002C2412" w:rsidRDefault="002C2412">
      <w:pPr>
        <w:sectPr w:rsidR="002C2412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508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56"/>
        <w:gridCol w:w="3969"/>
        <w:gridCol w:w="1697"/>
      </w:tblGrid>
      <w:tr w:rsidR="002C2412" w:rsidTr="00A9176E">
        <w:trPr>
          <w:trHeight w:hRule="exact" w:val="567"/>
        </w:trPr>
        <w:tc>
          <w:tcPr>
            <w:tcW w:w="46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lastRenderedPageBreak/>
              <w:t>Обозначение</w:t>
            </w: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pStyle w:val="2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169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2C2412" w:rsidTr="00A9176E">
        <w:trPr>
          <w:trHeight w:hRule="exact" w:val="397"/>
        </w:trPr>
        <w:tc>
          <w:tcPr>
            <w:tcW w:w="4655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rPr>
                <w:sz w:val="28"/>
              </w:rPr>
            </w:pP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643.МРАГ.00035-01 51</w:t>
            </w:r>
            <w:r w:rsidRPr="002C2412">
              <w:rPr>
                <w:sz w:val="28"/>
              </w:rPr>
              <w:t xml:space="preserve"> 01</w:t>
            </w:r>
            <w:r>
              <w:rPr>
                <w:sz w:val="28"/>
              </w:rPr>
              <w:t>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Программа и методика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испытаний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A9176E" w:rsidRDefault="00A9176E" w:rsidP="00A9176E">
            <w:pPr>
              <w:jc w:val="center"/>
              <w:rPr>
                <w:b/>
                <w:sz w:val="28"/>
                <w:u w:val="single"/>
              </w:rPr>
            </w:pPr>
            <w:r w:rsidRPr="00A9176E">
              <w:rPr>
                <w:b/>
                <w:sz w:val="28"/>
                <w:u w:val="single"/>
              </w:rPr>
              <w:t>Компоненты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643.МРАГ.00035-01 12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A9176E" w:rsidRDefault="00A9176E" w:rsidP="00A9176E">
            <w:pPr>
              <w:pStyle w:val="2"/>
              <w:tabs>
                <w:tab w:val="clear" w:pos="5727"/>
              </w:tabs>
              <w:jc w:val="left"/>
              <w:rPr>
                <w:lang w:val="en-US"/>
              </w:rPr>
            </w:pPr>
            <w:r w:rsidRPr="00A9176E">
              <w:rPr>
                <w:lang w:val="en-US"/>
              </w:rPr>
              <w:t>BPF_PROG_TYPE_CGROUP_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На носителе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bCs/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bookmarkStart w:id="2" w:name="_GoBack"/>
            <w:r w:rsidRPr="00A05287">
              <w:rPr>
                <w:sz w:val="28"/>
                <w:lang w:val="en-US"/>
              </w:rPr>
              <w:t>DEVICE</w:t>
            </w:r>
            <w:bookmarkEnd w:id="2"/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51374F" w:rsidRDefault="002E2A6B" w:rsidP="002E2A6B">
            <w:pPr>
              <w:rPr>
                <w:sz w:val="28"/>
                <w:lang w:val="en-US"/>
              </w:rPr>
            </w:pPr>
            <w:r>
              <w:rPr>
                <w:sz w:val="28"/>
              </w:rPr>
              <w:t>данных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 w:rsidRPr="00A9176E">
              <w:rPr>
                <w:sz w:val="28"/>
              </w:rPr>
              <w:t>Текст программы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2E2A6B" w:rsidRDefault="002E2A6B" w:rsidP="002E2A6B">
            <w:pPr>
              <w:rPr>
                <w:sz w:val="28"/>
              </w:rPr>
            </w:pPr>
            <w:r>
              <w:rPr>
                <w:sz w:val="28"/>
                <w:lang w:val="en-US"/>
              </w:rPr>
              <w:t>CD-R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247B05" w:rsidRDefault="00A9176E" w:rsidP="00A9176E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</w:tbl>
    <w:p w:rsidR="00DC2B18" w:rsidRDefault="00DC2B18">
      <w:pPr>
        <w:sectPr w:rsidR="00DC2B18"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D5D9F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pStyle w:val="4"/>
              <w:rPr>
                <w:caps w:val="0"/>
              </w:rPr>
            </w:pPr>
            <w:r w:rsidRPr="0051374F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9D5D9F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Всего</w:t>
            </w:r>
          </w:p>
          <w:p w:rsidR="009D5D9F" w:rsidRDefault="002A1C3C">
            <w:pPr>
              <w:jc w:val="center"/>
            </w:pPr>
            <w:r>
              <w:t>листов</w:t>
            </w:r>
          </w:p>
          <w:p w:rsidR="009D5D9F" w:rsidRDefault="002A1C3C">
            <w:pPr>
              <w:jc w:val="center"/>
            </w:pPr>
            <w:r>
              <w:t>(страниц)</w:t>
            </w:r>
          </w:p>
          <w:p w:rsidR="009D5D9F" w:rsidRDefault="002A1C3C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>в докум</w:t>
            </w:r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№</w:t>
            </w:r>
          </w:p>
          <w:p w:rsidR="009D5D9F" w:rsidRDefault="002A1C3C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Входящий</w:t>
            </w:r>
          </w:p>
          <w:p w:rsidR="009D5D9F" w:rsidRDefault="002A1C3C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D5D9F" w:rsidRDefault="002A1C3C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D5D9F" w:rsidRDefault="002A1C3C">
            <w:pPr>
              <w:jc w:val="center"/>
            </w:pPr>
            <w:r>
              <w:t>документа</w:t>
            </w:r>
          </w:p>
          <w:p w:rsidR="009D5D9F" w:rsidRDefault="002A1C3C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Дата</w:t>
            </w:r>
          </w:p>
        </w:tc>
      </w:tr>
      <w:tr w:rsidR="009D5D9F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Изм</w:t>
            </w:r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изменен</w:t>
            </w:r>
          </w:p>
          <w:p w:rsidR="009D5D9F" w:rsidRDefault="002A1C3C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заме</w:t>
            </w:r>
          </w:p>
          <w:p w:rsidR="009D5D9F" w:rsidRDefault="002A1C3C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D5D9F" w:rsidRDefault="002A1C3C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</w:tbl>
    <w:p w:rsidR="00152C08" w:rsidRDefault="00152C08">
      <w:pPr>
        <w:rPr>
          <w:sz w:val="2"/>
          <w:szCs w:val="2"/>
        </w:rPr>
      </w:pPr>
    </w:p>
    <w:sectPr w:rsidR="00152C08">
      <w:headerReference w:type="default" r:id="rId14"/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0DA9" w:rsidRDefault="00A30DA9">
      <w:r>
        <w:separator/>
      </w:r>
    </w:p>
  </w:endnote>
  <w:endnote w:type="continuationSeparator" w:id="0">
    <w:p w:rsidR="00A30DA9" w:rsidRDefault="00A30D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Default="00152C08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152C08" w:rsidRDefault="00152C08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152C08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152C08" w:rsidRPr="006B448D" w:rsidRDefault="00152C08" w:rsidP="00BB31F5">
    <w:pPr>
      <w:pStyle w:val="a6"/>
      <w:jc w:val="center"/>
    </w:pPr>
  </w:p>
  <w:p w:rsidR="00152C08" w:rsidRDefault="00152C08" w:rsidP="00BB31F5">
    <w:pPr>
      <w:pStyle w:val="a6"/>
      <w:rPr>
        <w:b/>
        <w:bCs/>
        <w:sz w:val="28"/>
        <w:szCs w:val="28"/>
      </w:rPr>
    </w:pPr>
  </w:p>
  <w:p w:rsidR="00152C08" w:rsidRDefault="00152C08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Pr="00DC2B18" w:rsidRDefault="00152C08" w:rsidP="006B448D">
    <w:pPr>
      <w:jc w:val="center"/>
      <w:rPr>
        <w:sz w:val="28"/>
      </w:rPr>
    </w:pPr>
    <w:r w:rsidRPr="00DC2B18">
      <w:rPr>
        <w:sz w:val="28"/>
      </w:rPr>
      <w:t>2026</w:t>
    </w:r>
  </w:p>
  <w:p w:rsidR="00152C08" w:rsidRPr="00DC2B18" w:rsidRDefault="00152C08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152C08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DC2B18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Дата</w:t>
          </w:r>
        </w:p>
      </w:tc>
    </w:tr>
  </w:tbl>
  <w:p w:rsidR="00152C08" w:rsidRPr="00DC2B18" w:rsidRDefault="00152C08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C75DE0" w:rsidRDefault="002A1C3C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="00C75DE0"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A05287">
      <w:rPr>
        <w:noProof/>
        <w:sz w:val="28"/>
        <w:szCs w:val="28"/>
      </w:rPr>
      <w:instrText>5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A05287">
      <w:rPr>
        <w:noProof/>
        <w:sz w:val="28"/>
        <w:szCs w:val="28"/>
      </w:rPr>
      <w:t>4</w:t>
    </w:r>
    <w:r w:rsidRPr="00C75DE0">
      <w:rPr>
        <w:sz w:val="28"/>
        <w:szCs w:val="28"/>
      </w:rPr>
      <w:fldChar w:fldCharType="end"/>
    </w: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C75DE0" w:rsidRDefault="00C75DE0" w:rsidP="00C75DE0">
    <w:pPr>
      <w:jc w:val="center"/>
      <w:rPr>
        <w:sz w:val="28"/>
      </w:rPr>
    </w:pPr>
    <w:r>
      <w:rPr>
        <w:sz w:val="28"/>
      </w:rPr>
      <w:t>2026</w:t>
    </w:r>
  </w:p>
  <w:p w:rsidR="00C75DE0" w:rsidRDefault="00C75DE0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C75DE0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C75DE0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C75DE0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C75DE0" w:rsidRPr="006B448D" w:rsidRDefault="00C75DE0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0DA9" w:rsidRDefault="00A30DA9">
      <w:r>
        <w:separator/>
      </w:r>
    </w:p>
  </w:footnote>
  <w:footnote w:type="continuationSeparator" w:id="0">
    <w:p w:rsidR="00A30DA9" w:rsidRDefault="00A30D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Default="00152C08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Default="009D5D9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DC2B18" w:rsidRDefault="002A1C3C">
    <w:pPr>
      <w:pStyle w:val="a3"/>
      <w:framePr w:wrap="auto" w:vAnchor="text" w:hAnchor="page" w:x="6151" w:y="-6"/>
      <w:rPr>
        <w:rStyle w:val="a5"/>
        <w:bCs/>
      </w:rPr>
    </w:pPr>
    <w:r w:rsidRPr="00DC2B18">
      <w:rPr>
        <w:rStyle w:val="a5"/>
        <w:bCs/>
      </w:rPr>
      <w:fldChar w:fldCharType="begin"/>
    </w:r>
    <w:r w:rsidRPr="00DC2B18">
      <w:rPr>
        <w:rStyle w:val="a5"/>
        <w:bCs/>
      </w:rPr>
      <w:instrText xml:space="preserve">PAGE  </w:instrText>
    </w:r>
    <w:r w:rsidRPr="00DC2B18">
      <w:rPr>
        <w:rStyle w:val="a5"/>
        <w:bCs/>
      </w:rPr>
      <w:fldChar w:fldCharType="separate"/>
    </w:r>
    <w:r w:rsidR="00A05287">
      <w:rPr>
        <w:rStyle w:val="a5"/>
        <w:bCs/>
        <w:noProof/>
      </w:rPr>
      <w:t>3</w:t>
    </w:r>
    <w:r w:rsidRPr="00DC2B18">
      <w:rPr>
        <w:rStyle w:val="a5"/>
        <w:bCs/>
      </w:rPr>
      <w:fldChar w:fldCharType="end"/>
    </w:r>
  </w:p>
  <w:p w:rsidR="009D5D9F" w:rsidRPr="00DC2B18" w:rsidRDefault="009D5D9F">
    <w:pPr>
      <w:pStyle w:val="a3"/>
    </w:pPr>
  </w:p>
  <w:p w:rsidR="009D5D9F" w:rsidRPr="00DC2B18" w:rsidRDefault="00C75DE0">
    <w:pPr>
      <w:pStyle w:val="a3"/>
      <w:jc w:val="center"/>
      <w:rPr>
        <w:bCs/>
        <w:sz w:val="32"/>
        <w:szCs w:val="32"/>
      </w:rPr>
    </w:pPr>
    <w:r w:rsidRPr="00DC2B18">
      <w:rPr>
        <w:bCs/>
        <w:caps/>
      </w:rPr>
      <w:fldChar w:fldCharType="begin"/>
    </w:r>
    <w:r w:rsidRPr="00DC2B18">
      <w:rPr>
        <w:bCs/>
        <w:caps/>
      </w:rPr>
      <w:instrText xml:space="preserve"> REF </w:instrText>
    </w:r>
    <w:r w:rsidRPr="00DC2B18">
      <w:rPr>
        <w:bCs/>
        <w:i/>
        <w:iCs/>
      </w:rPr>
      <w:instrText>ДецНомер</w:instrText>
    </w:r>
    <w:r w:rsidRPr="00DC2B18">
      <w:rPr>
        <w:bCs/>
        <w:caps/>
      </w:rPr>
      <w:instrText xml:space="preserve">  \* MERGEFORMAT </w:instrText>
    </w:r>
    <w:r w:rsidRPr="00DC2B18">
      <w:rPr>
        <w:bCs/>
        <w:caps/>
      </w:rPr>
      <w:fldChar w:fldCharType="separate"/>
    </w:r>
    <w:r w:rsidRPr="00DC2B18">
      <w:rPr>
        <w:bCs/>
      </w:rPr>
      <w:t>643.МРАГ.00035-01</w:t>
    </w:r>
    <w:r w:rsidRPr="00DC2B18">
      <w:rPr>
        <w:bCs/>
        <w:caps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DC2B18" w:rsidRDefault="002A1C3C">
    <w:pPr>
      <w:pStyle w:val="a3"/>
      <w:framePr w:wrap="auto" w:vAnchor="text" w:hAnchor="page" w:x="6151" w:y="-6"/>
      <w:rPr>
        <w:rStyle w:val="a5"/>
        <w:bCs/>
      </w:rPr>
    </w:pPr>
    <w:r w:rsidRPr="00DC2B18">
      <w:rPr>
        <w:rStyle w:val="a5"/>
        <w:bCs/>
      </w:rPr>
      <w:fldChar w:fldCharType="begin"/>
    </w:r>
    <w:r w:rsidRPr="00DC2B18">
      <w:rPr>
        <w:rStyle w:val="a5"/>
        <w:bCs/>
      </w:rPr>
      <w:instrText xml:space="preserve">PAGE  </w:instrText>
    </w:r>
    <w:r w:rsidRPr="00DC2B18">
      <w:rPr>
        <w:rStyle w:val="a5"/>
        <w:bCs/>
      </w:rPr>
      <w:fldChar w:fldCharType="separate"/>
    </w:r>
    <w:r w:rsidR="00A05287">
      <w:rPr>
        <w:rStyle w:val="a5"/>
        <w:bCs/>
        <w:noProof/>
      </w:rPr>
      <w:t>4</w:t>
    </w:r>
    <w:r w:rsidRPr="00DC2B18">
      <w:rPr>
        <w:rStyle w:val="a5"/>
        <w:bCs/>
      </w:rPr>
      <w:fldChar w:fldCharType="end"/>
    </w:r>
  </w:p>
  <w:p w:rsidR="009D5D9F" w:rsidRPr="00DC2B18" w:rsidRDefault="009D5D9F">
    <w:pPr>
      <w:pStyle w:val="a3"/>
    </w:pPr>
  </w:p>
  <w:p w:rsidR="009D5D9F" w:rsidRPr="00DC2B18" w:rsidRDefault="00C75DE0">
    <w:pPr>
      <w:pStyle w:val="a3"/>
      <w:jc w:val="center"/>
      <w:rPr>
        <w:bCs/>
      </w:rPr>
    </w:pPr>
    <w:r w:rsidRPr="00DC2B18">
      <w:rPr>
        <w:bCs/>
        <w:caps/>
      </w:rPr>
      <w:fldChar w:fldCharType="begin"/>
    </w:r>
    <w:r w:rsidRPr="00DC2B18">
      <w:rPr>
        <w:bCs/>
        <w:caps/>
      </w:rPr>
      <w:instrText xml:space="preserve"> REF </w:instrText>
    </w:r>
    <w:r w:rsidRPr="00DC2B18">
      <w:rPr>
        <w:bCs/>
        <w:i/>
        <w:iCs/>
      </w:rPr>
      <w:instrText>ДецНомер</w:instrText>
    </w:r>
    <w:r w:rsidRPr="00DC2B18">
      <w:rPr>
        <w:bCs/>
        <w:caps/>
      </w:rPr>
      <w:instrText xml:space="preserve">  \* MERGEFORMAT </w:instrText>
    </w:r>
    <w:r w:rsidRPr="00DC2B18">
      <w:rPr>
        <w:bCs/>
        <w:caps/>
      </w:rPr>
      <w:fldChar w:fldCharType="separate"/>
    </w:r>
    <w:r w:rsidRPr="00DC2B18">
      <w:rPr>
        <w:bCs/>
      </w:rPr>
      <w:t>643.МРАГ.00035-01</w:t>
    </w:r>
    <w:r w:rsidRPr="00DC2B18">
      <w:rPr>
        <w:bCs/>
        <w:caps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C08"/>
    <w:rsid w:val="00013EE4"/>
    <w:rsid w:val="00152C08"/>
    <w:rsid w:val="00203E07"/>
    <w:rsid w:val="00247B05"/>
    <w:rsid w:val="002A1C3C"/>
    <w:rsid w:val="002C2412"/>
    <w:rsid w:val="002E2A6B"/>
    <w:rsid w:val="0051374F"/>
    <w:rsid w:val="006711B2"/>
    <w:rsid w:val="0068000C"/>
    <w:rsid w:val="00770E24"/>
    <w:rsid w:val="007B4CB8"/>
    <w:rsid w:val="00885253"/>
    <w:rsid w:val="009D5D9F"/>
    <w:rsid w:val="00A05287"/>
    <w:rsid w:val="00A222D0"/>
    <w:rsid w:val="00A30DA9"/>
    <w:rsid w:val="00A9176E"/>
    <w:rsid w:val="00AC30AF"/>
    <w:rsid w:val="00B4535F"/>
    <w:rsid w:val="00C75DE0"/>
    <w:rsid w:val="00D722A2"/>
    <w:rsid w:val="00D93620"/>
    <w:rsid w:val="00DC2B18"/>
    <w:rsid w:val="00DD63BA"/>
    <w:rsid w:val="00FB1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5:chartTrackingRefBased/>
  <w15:docId w15:val="{0BC6C877-0C8B-4F0F-BFF7-61F42BDC7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75DE0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customStyle="1" w:styleId="10">
    <w:name w:val="Заголовок 1 Знак"/>
    <w:link w:val="1"/>
    <w:rsid w:val="00152C08"/>
    <w:rPr>
      <w:b/>
      <w:bCs/>
      <w:sz w:val="28"/>
      <w:szCs w:val="28"/>
    </w:rPr>
  </w:style>
  <w:style w:type="character" w:customStyle="1" w:styleId="a4">
    <w:name w:val="Верхний колонтитул Знак"/>
    <w:link w:val="a3"/>
    <w:semiHidden/>
    <w:rsid w:val="00152C08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152C08"/>
    <w:rPr>
      <w:sz w:val="24"/>
      <w:szCs w:val="24"/>
    </w:rPr>
  </w:style>
  <w:style w:type="character" w:customStyle="1" w:styleId="20">
    <w:name w:val="Заголовок 2 Знак"/>
    <w:basedOn w:val="a0"/>
    <w:link w:val="2"/>
    <w:rsid w:val="00DC2B18"/>
    <w:rPr>
      <w:sz w:val="28"/>
      <w:szCs w:val="28"/>
    </w:rPr>
  </w:style>
  <w:style w:type="character" w:customStyle="1" w:styleId="30">
    <w:name w:val="Заголовок 3 Знак"/>
    <w:basedOn w:val="a0"/>
    <w:link w:val="3"/>
    <w:rsid w:val="00DC2B18"/>
    <w:rPr>
      <w:b/>
      <w:bCs/>
      <w:sz w:val="3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10500.26869.rartemp\00%20&#1057;&#1087;&#1077;&#1094;&#1080;&#1092;&#1080;&#1082;&#1072;&#1094;&#1080;&#1103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C20430-8023-4A98-B011-2870A4D40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00 Спецификация.dot</Template>
  <TotalTime>80</TotalTime>
  <Pages>5</Pages>
  <Words>154</Words>
  <Characters>2234</Characters>
  <Application>Microsoft Office Word</Application>
  <DocSecurity>0</DocSecurity>
  <Lines>18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17</cp:revision>
  <cp:lastPrinted>2005-09-30T06:24:00Z</cp:lastPrinted>
  <dcterms:created xsi:type="dcterms:W3CDTF">2026-03-30T13:25:00Z</dcterms:created>
  <dcterms:modified xsi:type="dcterms:W3CDTF">2026-04-06T09:18:00Z</dcterms:modified>
</cp:coreProperties>
</file>