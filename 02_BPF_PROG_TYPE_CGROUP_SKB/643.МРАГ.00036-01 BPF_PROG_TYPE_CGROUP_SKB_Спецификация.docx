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FB00EE" w:rsidP="00152C08">
      <w:pPr>
        <w:jc w:val="center"/>
        <w:rPr>
          <w:b/>
          <w:bCs/>
          <w:caps/>
          <w:sz w:val="28"/>
          <w:szCs w:val="28"/>
        </w:rPr>
      </w:pPr>
      <w:r w:rsidRPr="00FB00EE">
        <w:rPr>
          <w:b/>
          <w:sz w:val="28"/>
          <w:szCs w:val="28"/>
          <w:lang w:val="en-US"/>
        </w:rPr>
        <w:t>BPF_PROG_TYPE_CGROUP_SKB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643.МРАГ.0003</w:t>
      </w:r>
      <w:r w:rsidR="00FB00EE">
        <w:rPr>
          <w:b/>
          <w:bCs/>
          <w:sz w:val="28"/>
        </w:rPr>
        <w:t>6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643.МРАГ.0003</w:t>
      </w:r>
      <w:r w:rsidR="00FB00EE">
        <w:rPr>
          <w:caps/>
          <w:sz w:val="28"/>
        </w:rPr>
        <w:t>6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FB00EE">
      <w:pPr>
        <w:jc w:val="center"/>
        <w:rPr>
          <w:b/>
          <w:bCs/>
          <w:caps/>
          <w:sz w:val="28"/>
          <w:szCs w:val="28"/>
          <w:lang w:val="en-US"/>
        </w:rPr>
      </w:pPr>
      <w:r w:rsidRPr="00FB00EE">
        <w:rPr>
          <w:b/>
          <w:sz w:val="28"/>
          <w:szCs w:val="28"/>
          <w:lang w:val="en-US"/>
        </w:rPr>
        <w:t>BPF_PROG_TYPE_CGROUP_SKB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643.МРАГ.0003</w:t>
      </w:r>
      <w:r w:rsidR="00FB00EE">
        <w:rPr>
          <w:b/>
          <w:bCs/>
          <w:caps/>
          <w:sz w:val="28"/>
          <w:szCs w:val="28"/>
        </w:rPr>
        <w:t>6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FB00EE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643.МРАГ.0003</w:t>
            </w:r>
            <w:r w:rsidR="00FB00EE">
              <w:rPr>
                <w:b w:val="0"/>
                <w:bCs w:val="0"/>
                <w:sz w:val="28"/>
              </w:rPr>
              <w:t>6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FB00EE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FB00EE">
              <w:rPr>
                <w:sz w:val="28"/>
              </w:rPr>
              <w:t>6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FB00EE">
            <w:pPr>
              <w:rPr>
                <w:sz w:val="28"/>
              </w:rPr>
            </w:pPr>
            <w:r w:rsidRPr="00247B05">
              <w:rPr>
                <w:sz w:val="28"/>
              </w:rPr>
              <w:t>643.МРАГ.0003</w:t>
            </w:r>
            <w:r w:rsidR="00FB00EE">
              <w:rPr>
                <w:sz w:val="28"/>
              </w:rPr>
              <w:t>6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00EE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FB00EE">
              <w:rPr>
                <w:sz w:val="28"/>
              </w:rPr>
              <w:t>6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00EE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FB00EE">
              <w:rPr>
                <w:sz w:val="28"/>
              </w:rPr>
              <w:t>6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00EE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FB00EE">
              <w:rPr>
                <w:sz w:val="28"/>
              </w:rPr>
              <w:t>6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00EE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FB00EE">
              <w:rPr>
                <w:sz w:val="28"/>
              </w:rPr>
              <w:t>6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00EE" w:rsidP="00FB13E6">
            <w:pPr>
              <w:rPr>
                <w:sz w:val="28"/>
              </w:rPr>
            </w:pPr>
            <w:r>
              <w:rPr>
                <w:sz w:val="28"/>
              </w:rPr>
              <w:t>643.МРАГ.00036</w:t>
            </w:r>
            <w:r w:rsidR="00FB13E6"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00EE" w:rsidP="00FB13E6">
            <w:pPr>
              <w:rPr>
                <w:sz w:val="28"/>
              </w:rPr>
            </w:pPr>
            <w:r>
              <w:rPr>
                <w:sz w:val="28"/>
              </w:rPr>
              <w:t>643.МРАГ.00036</w:t>
            </w:r>
            <w:r w:rsidR="00FB13E6"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00EE" w:rsidP="00FB13E6">
            <w:pPr>
              <w:rPr>
                <w:sz w:val="28"/>
              </w:rPr>
            </w:pPr>
            <w:r>
              <w:rPr>
                <w:sz w:val="28"/>
              </w:rPr>
              <w:t>643.МРАГ.00036</w:t>
            </w:r>
            <w:r w:rsidR="002C2412">
              <w:rPr>
                <w:sz w:val="28"/>
              </w:rPr>
              <w:t>-01 51</w:t>
            </w:r>
            <w:r w:rsidR="002C2412"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FB00EE" w:rsidP="00A9176E">
            <w:pPr>
              <w:rPr>
                <w:sz w:val="28"/>
              </w:rPr>
            </w:pPr>
            <w:r>
              <w:rPr>
                <w:sz w:val="28"/>
              </w:rPr>
              <w:t>643.МРАГ.00036</w:t>
            </w:r>
            <w:r w:rsidR="00A9176E">
              <w:rPr>
                <w:sz w:val="28"/>
              </w:rPr>
              <w:t>-01 51</w:t>
            </w:r>
            <w:r w:rsidR="00A9176E" w:rsidRPr="002C2412">
              <w:rPr>
                <w:sz w:val="28"/>
              </w:rPr>
              <w:t xml:space="preserve"> 01</w:t>
            </w:r>
            <w:r w:rsidR="00A9176E"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FB00EE">
            <w:pPr>
              <w:rPr>
                <w:sz w:val="28"/>
              </w:rPr>
            </w:pPr>
            <w:r>
              <w:rPr>
                <w:sz w:val="28"/>
              </w:rPr>
              <w:t>643.МРАГ.0003</w:t>
            </w:r>
            <w:r w:rsidR="00FB00EE">
              <w:rPr>
                <w:sz w:val="28"/>
              </w:rPr>
              <w:t>6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FB00EE" w:rsidRDefault="00FB00EE" w:rsidP="00FB00EE">
            <w:pPr>
              <w:pStyle w:val="2"/>
              <w:tabs>
                <w:tab w:val="clear" w:pos="5727"/>
              </w:tabs>
              <w:jc w:val="left"/>
            </w:pPr>
            <w:r>
              <w:rPr>
                <w:lang w:val="en-US"/>
              </w:rPr>
              <w:t>BPF_PROG_TYPE_CGROUP</w:t>
            </w:r>
            <w:r>
              <w:t>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FB00EE" w:rsidP="00A9176E">
            <w:pPr>
              <w:rPr>
                <w:sz w:val="28"/>
              </w:rPr>
            </w:pPr>
            <w:r w:rsidRPr="00F1594A">
              <w:rPr>
                <w:sz w:val="28"/>
                <w:lang w:val="en-US"/>
              </w:rPr>
              <w:t>SKB</w:t>
            </w:r>
            <w:bookmarkStart w:id="2" w:name="_GoBack"/>
            <w:bookmarkEnd w:id="2"/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1594A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1594A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F1594A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</w:t>
    </w:r>
    <w:r w:rsidR="00FB00EE">
      <w:rPr>
        <w:bCs/>
      </w:rPr>
      <w:t>6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F1594A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</w:t>
    </w:r>
    <w:r w:rsidR="00FB00EE">
      <w:rPr>
        <w:bCs/>
      </w:rPr>
      <w:t>6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0B05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1594A"/>
    <w:rsid w:val="00FB00EE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454F4-E55E-4BA6-AB83-6E058A752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86</TotalTime>
  <Pages>5</Pages>
  <Words>154</Words>
  <Characters>2225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19</cp:revision>
  <cp:lastPrinted>2005-09-30T06:24:00Z</cp:lastPrinted>
  <dcterms:created xsi:type="dcterms:W3CDTF">2026-03-30T13:25:00Z</dcterms:created>
  <dcterms:modified xsi:type="dcterms:W3CDTF">2026-04-06T09:18:00Z</dcterms:modified>
</cp:coreProperties>
</file>