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B14A67" w:rsidP="003D670C">
      <w:pPr>
        <w:jc w:val="center"/>
        <w:rPr>
          <w:b/>
          <w:bCs/>
          <w:caps/>
          <w:sz w:val="28"/>
          <w:szCs w:val="28"/>
        </w:rPr>
      </w:pPr>
      <w:r w:rsidRPr="00B14A67">
        <w:rPr>
          <w:b/>
          <w:sz w:val="28"/>
          <w:szCs w:val="28"/>
          <w:lang w:val="en-US"/>
        </w:rPr>
        <w:t>BPF_PROG_TYPE_CGROUP_SKB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B14A67">
        <w:rPr>
          <w:b/>
          <w:bCs/>
          <w:sz w:val="28"/>
        </w:rPr>
        <w:t>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.0003</w:t>
      </w:r>
      <w:r w:rsidR="00B14A67">
        <w:rPr>
          <w:caps/>
          <w:sz w:val="28"/>
        </w:rPr>
        <w:t>6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B14A67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14A67">
        <w:rPr>
          <w:b/>
          <w:sz w:val="28"/>
          <w:szCs w:val="28"/>
          <w:lang w:val="en-US"/>
        </w:rPr>
        <w:t>BPF_PROG_TYPE_CGROUP_SKB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B14A67">
        <w:rPr>
          <w:b/>
          <w:bCs/>
          <w:caps/>
          <w:sz w:val="28"/>
          <w:szCs w:val="28"/>
        </w:rPr>
        <w:t>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643.МРАГ.0003</w:t>
      </w:r>
      <w:r w:rsidR="00F86CA1">
        <w:rPr>
          <w:sz w:val="28"/>
          <w:szCs w:val="28"/>
        </w:rPr>
        <w:t>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643.МРАГ.0003</w:t>
      </w:r>
      <w:r w:rsidR="00F86CA1">
        <w:rPr>
          <w:sz w:val="28"/>
          <w:szCs w:val="28"/>
        </w:rPr>
        <w:t>6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F86CA1" w:rsidRPr="00F86CA1">
        <w:rPr>
          <w:sz w:val="28"/>
        </w:rPr>
        <w:t>BPF_PROG_TYPE_CGROUP_SKB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F86CA1" w:rsidRPr="00F86CA1">
        <w:rPr>
          <w:sz w:val="28"/>
        </w:rPr>
        <w:t>02-CGROUP-SKB-BPF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F86CA1">
        <w:rPr>
          <w:sz w:val="28"/>
          <w:lang w:val="en-US"/>
        </w:rPr>
        <w:t>skb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F86CA1">
        <w:rPr>
          <w:sz w:val="28"/>
          <w:lang w:val="en-US"/>
        </w:rPr>
        <w:t>skb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F86CA1">
        <w:rPr>
          <w:sz w:val="28"/>
          <w:lang w:val="en-US"/>
        </w:rPr>
        <w:t>skb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B14A67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B14A67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0148DB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0148DB" w:rsidRDefault="000148DB" w:rsidP="000148DB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0148DB" w:rsidRPr="000148DB" w:rsidRDefault="000148DB" w:rsidP="000148DB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34509B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F86CA1" w:rsidRPr="000148DB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CA1" w:rsidRPr="00F86CA1" w:rsidRDefault="00F86CA1" w:rsidP="00F86CA1">
            <w:pPr>
              <w:spacing w:before="40" w:after="40"/>
              <w:rPr>
                <w:lang w:val="en-US"/>
              </w:rPr>
            </w:pPr>
            <w:r w:rsidRPr="00F86CA1">
              <w:rPr>
                <w:color w:val="000000"/>
                <w:lang w:val="en-US"/>
              </w:rPr>
              <w:t>BPF_PROG_TYPE_CGROUP_SKB</w:t>
            </w:r>
          </w:p>
        </w:tc>
      </w:tr>
      <w:tr w:rsidR="00F86CA1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CA1" w:rsidRDefault="00F86CA1" w:rsidP="00F86CA1">
            <w:pPr>
              <w:spacing w:before="40" w:after="40"/>
            </w:pPr>
            <w:proofErr w:type="spellStart"/>
            <w:r>
              <w:rPr>
                <w:color w:val="000000"/>
              </w:rPr>
              <w:t>cgroup_skb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egress</w:t>
            </w:r>
            <w:proofErr w:type="spellEnd"/>
          </w:p>
        </w:tc>
      </w:tr>
    </w:tbl>
    <w:p w:rsidR="00DE19B0" w:rsidRDefault="000148DB" w:rsidP="000148DB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  <w:bookmarkStart w:id="2" w:name="_GoBack"/>
      <w:bookmarkEnd w:id="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34509B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0148DB" w:rsidTr="009F21E8">
        <w:tc>
          <w:tcPr>
            <w:tcW w:w="5097" w:type="dxa"/>
          </w:tcPr>
          <w:p w:rsidR="000148DB" w:rsidRDefault="000148DB" w:rsidP="000148DB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0148DB" w:rsidRDefault="000148DB" w:rsidP="000148DB">
            <w:pPr>
              <w:spacing w:before="40" w:after="40"/>
            </w:pPr>
            <w:proofErr w:type="spellStart"/>
            <w:r>
              <w:rPr>
                <w:color w:val="000000"/>
              </w:rPr>
              <w:t>count_egress</w:t>
            </w:r>
            <w:proofErr w:type="spellEnd"/>
          </w:p>
        </w:tc>
      </w:tr>
      <w:tr w:rsidR="000148DB" w:rsidTr="009F21E8">
        <w:tc>
          <w:tcPr>
            <w:tcW w:w="5097" w:type="dxa"/>
          </w:tcPr>
          <w:p w:rsidR="000148DB" w:rsidRDefault="000148DB" w:rsidP="000148DB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148DB" w:rsidRDefault="000148DB" w:rsidP="000148DB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F86CA1" w:rsidTr="009F21E8">
        <w:tc>
          <w:tcPr>
            <w:tcW w:w="5097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F86CA1" w:rsidTr="009F21E8">
        <w:tc>
          <w:tcPr>
            <w:tcW w:w="5097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r w:rsidR="001E3BF5">
              <w:rPr>
                <w:color w:val="000000"/>
              </w:rPr>
              <w:t>РЕД ОС</w:t>
            </w:r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203 байт</w:t>
            </w:r>
          </w:p>
        </w:tc>
      </w:tr>
      <w:tr w:rsidR="00F86CA1" w:rsidTr="009F21E8">
        <w:tc>
          <w:tcPr>
            <w:tcW w:w="5097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86CA1" w:rsidRDefault="00F86CA1" w:rsidP="00F86CA1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F86CA1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F86CA1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F86CA1">
              <w:rPr>
                <w:bCs/>
                <w:lang w:val="en-US"/>
              </w:rPr>
              <w:t>6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rPr>
                <w:lang w:val="en-US"/>
              </w:rPr>
            </w:pPr>
            <w:r w:rsidRPr="003971E2">
              <w:rPr>
                <w:lang w:val="en-US"/>
              </w:rPr>
              <w:t>CGROUP_</w:t>
            </w:r>
            <w:r w:rsidR="00F86CA1" w:rsidRPr="00F86CA1">
              <w:rPr>
                <w:lang w:val="en-US"/>
              </w:rPr>
              <w:t>SKB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F86CA1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F86CA1">
              <w:rPr>
                <w:bCs/>
                <w:lang w:val="en-US"/>
              </w:rPr>
              <w:t>6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F86CA1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F86CA1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F86CA1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F86CA1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148DB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148DB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0148DB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643.МРАГ.0003</w:t>
    </w:r>
    <w:r w:rsidR="00B14A67">
      <w:rPr>
        <w:bCs/>
      </w:rPr>
      <w:t>6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148DB"/>
    <w:rsid w:val="00022A28"/>
    <w:rsid w:val="001E3BF5"/>
    <w:rsid w:val="0034509B"/>
    <w:rsid w:val="003971E2"/>
    <w:rsid w:val="003D670C"/>
    <w:rsid w:val="004C7964"/>
    <w:rsid w:val="00590928"/>
    <w:rsid w:val="005D7785"/>
    <w:rsid w:val="006E12A6"/>
    <w:rsid w:val="00715DFE"/>
    <w:rsid w:val="00817C64"/>
    <w:rsid w:val="0093607F"/>
    <w:rsid w:val="009464C5"/>
    <w:rsid w:val="009F21E8"/>
    <w:rsid w:val="00AA2E67"/>
    <w:rsid w:val="00B14A67"/>
    <w:rsid w:val="00BC28CF"/>
    <w:rsid w:val="00D9026A"/>
    <w:rsid w:val="00DE19B0"/>
    <w:rsid w:val="00F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DF4E75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6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34E8B-DA18-42C0-A830-E5CBD2379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31</TotalTime>
  <Pages>6</Pages>
  <Words>219</Words>
  <Characters>2699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14</cp:revision>
  <cp:lastPrinted>2005-10-10T11:19:00Z</cp:lastPrinted>
  <dcterms:created xsi:type="dcterms:W3CDTF">2026-03-30T15:04:00Z</dcterms:created>
  <dcterms:modified xsi:type="dcterms:W3CDTF">2026-04-07T09:19:00Z</dcterms:modified>
</cp:coreProperties>
</file>