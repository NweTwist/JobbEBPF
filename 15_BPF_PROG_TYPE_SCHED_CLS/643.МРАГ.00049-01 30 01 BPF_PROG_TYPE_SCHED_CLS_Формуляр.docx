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3E6BD7" w:rsidP="003D670C">
      <w:pPr>
        <w:jc w:val="center"/>
        <w:rPr>
          <w:b/>
          <w:bCs/>
          <w:caps/>
          <w:sz w:val="28"/>
          <w:szCs w:val="28"/>
        </w:rPr>
      </w:pPr>
      <w:r w:rsidRPr="003E6BD7">
        <w:rPr>
          <w:b/>
          <w:sz w:val="28"/>
          <w:szCs w:val="28"/>
          <w:lang w:val="en-US"/>
        </w:rPr>
        <w:t>BPF_PROG_TYPE_SCHED_CLS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3E6BD7">
        <w:rPr>
          <w:b/>
          <w:bCs/>
          <w:sz w:val="28"/>
        </w:rPr>
        <w:t>49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3E6BD7">
        <w:rPr>
          <w:caps/>
          <w:sz w:val="28"/>
        </w:rPr>
        <w:t>49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E6BD7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3E6BD7">
        <w:rPr>
          <w:b/>
          <w:sz w:val="28"/>
          <w:szCs w:val="28"/>
          <w:lang w:val="en-US"/>
        </w:rPr>
        <w:t>BPF_PROG_TYPE_SCHED_CLS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3E6BD7">
        <w:rPr>
          <w:b/>
          <w:bCs/>
          <w:caps/>
          <w:sz w:val="28"/>
          <w:szCs w:val="28"/>
        </w:rPr>
        <w:t>49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3E6BD7">
        <w:rPr>
          <w:sz w:val="28"/>
          <w:szCs w:val="28"/>
        </w:rPr>
        <w:t>49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3E6BD7">
        <w:rPr>
          <w:sz w:val="28"/>
          <w:szCs w:val="28"/>
        </w:rPr>
        <w:t>49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3E6BD7" w:rsidRPr="003E6BD7">
        <w:rPr>
          <w:sz w:val="28"/>
        </w:rPr>
        <w:t>BPF_PROG_TYPE_SCHED_CLS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3E6BD7" w:rsidRPr="003E6BD7">
        <w:rPr>
          <w:sz w:val="28"/>
        </w:rPr>
        <w:t>15-SCHED-CLS-BPF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3E6BD7" w:rsidRPr="005550F0">
        <w:rPr>
          <w:color w:val="000000"/>
          <w:sz w:val="28"/>
        </w:rPr>
        <w:t>sched_cls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3E6BD7" w:rsidRPr="005550F0">
        <w:rPr>
          <w:color w:val="000000"/>
          <w:sz w:val="28"/>
        </w:rPr>
        <w:t>sched_cls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3E6BD7" w:rsidRPr="005550F0">
        <w:rPr>
          <w:color w:val="000000"/>
          <w:sz w:val="28"/>
        </w:rPr>
        <w:t>sched_cls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3E6BD7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3E6BD7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993832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993832" w:rsidRDefault="00993832" w:rsidP="0099383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993832" w:rsidRPr="00993832" w:rsidRDefault="00993832" w:rsidP="0099383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E312D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3E6BD7" w:rsidRPr="0099383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BD7" w:rsidRPr="003E6BD7" w:rsidRDefault="003E6BD7" w:rsidP="003E6BD7">
            <w:pPr>
              <w:spacing w:before="40" w:after="40"/>
              <w:rPr>
                <w:lang w:val="en-US"/>
              </w:rPr>
            </w:pPr>
            <w:r w:rsidRPr="003E6BD7">
              <w:rPr>
                <w:color w:val="000000"/>
                <w:lang w:val="en-US"/>
              </w:rPr>
              <w:t>BPF_PROG_TYPE_SCHED_CLS</w:t>
            </w:r>
          </w:p>
        </w:tc>
      </w:tr>
      <w:tr w:rsidR="003E6BD7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BD7" w:rsidRDefault="003E6BD7" w:rsidP="003E6BD7">
            <w:pPr>
              <w:spacing w:before="40" w:after="40"/>
            </w:pPr>
            <w:proofErr w:type="spellStart"/>
            <w:r>
              <w:rPr>
                <w:color w:val="000000"/>
              </w:rPr>
              <w:t>classifier</w:t>
            </w:r>
            <w:proofErr w:type="spellEnd"/>
          </w:p>
        </w:tc>
      </w:tr>
    </w:tbl>
    <w:p w:rsidR="00DE19B0" w:rsidRDefault="00993832" w:rsidP="00993832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E312D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993832" w:rsidTr="009F21E8">
        <w:tc>
          <w:tcPr>
            <w:tcW w:w="5097" w:type="dxa"/>
          </w:tcPr>
          <w:p w:rsidR="00993832" w:rsidRDefault="00993832" w:rsidP="00993832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993832" w:rsidRDefault="00993832" w:rsidP="00993832">
            <w:pPr>
              <w:spacing w:before="40" w:after="40"/>
            </w:pPr>
            <w:proofErr w:type="spellStart"/>
            <w:r>
              <w:rPr>
                <w:color w:val="000000"/>
              </w:rPr>
              <w:t>tc_cls_count</w:t>
            </w:r>
            <w:proofErr w:type="spellEnd"/>
          </w:p>
        </w:tc>
      </w:tr>
      <w:tr w:rsidR="00993832" w:rsidTr="009F21E8">
        <w:tc>
          <w:tcPr>
            <w:tcW w:w="5097" w:type="dxa"/>
          </w:tcPr>
          <w:p w:rsidR="00993832" w:rsidRDefault="00993832" w:rsidP="00993832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93832" w:rsidRDefault="00993832" w:rsidP="00993832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3E6BD7" w:rsidTr="009F21E8">
        <w:tc>
          <w:tcPr>
            <w:tcW w:w="5097" w:type="dxa"/>
          </w:tcPr>
          <w:p w:rsidR="003E6BD7" w:rsidRPr="00B529E2" w:rsidRDefault="003E6BD7" w:rsidP="003E6BD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3E6BD7" w:rsidTr="009F21E8">
        <w:tc>
          <w:tcPr>
            <w:tcW w:w="5097" w:type="dxa"/>
          </w:tcPr>
          <w:p w:rsidR="003E6BD7" w:rsidRPr="00B529E2" w:rsidRDefault="003E6BD7" w:rsidP="003E6BD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2147A4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3E6BD7" w:rsidTr="009F21E8">
        <w:tc>
          <w:tcPr>
            <w:tcW w:w="5097" w:type="dxa"/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E6BD7" w:rsidRDefault="003E6BD7" w:rsidP="003E6BD7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3E6BD7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3E6BD7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3E6BD7">
              <w:rPr>
                <w:bCs/>
              </w:rPr>
              <w:t>49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E6BD7">
            <w:pPr>
              <w:rPr>
                <w:lang w:val="en-US"/>
              </w:rPr>
            </w:pPr>
            <w:r>
              <w:rPr>
                <w:color w:val="000000"/>
              </w:rPr>
              <w:t>SCHED_CLS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E6BD7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3E6BD7">
              <w:rPr>
                <w:bCs/>
              </w:rPr>
              <w:t>49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E6BD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3E6BD7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3E6BD7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E6BD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93832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93832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993832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3E6BD7">
      <w:rPr>
        <w:bCs/>
      </w:rPr>
      <w:t>49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147A4"/>
    <w:rsid w:val="003971E2"/>
    <w:rsid w:val="003D670C"/>
    <w:rsid w:val="003E6BD7"/>
    <w:rsid w:val="004C7964"/>
    <w:rsid w:val="00590928"/>
    <w:rsid w:val="005D7785"/>
    <w:rsid w:val="006E12A6"/>
    <w:rsid w:val="00715DFE"/>
    <w:rsid w:val="00817C64"/>
    <w:rsid w:val="0093607F"/>
    <w:rsid w:val="009464C5"/>
    <w:rsid w:val="00993832"/>
    <w:rsid w:val="009F21E8"/>
    <w:rsid w:val="00AA2E67"/>
    <w:rsid w:val="00BC28CF"/>
    <w:rsid w:val="00D9026A"/>
    <w:rsid w:val="00DE19B0"/>
    <w:rsid w:val="00E3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22794A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0DFDE-E4A5-47C5-AD87-36BBEB131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29</TotalTime>
  <Pages>6</Pages>
  <Words>219</Words>
  <Characters>2684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2026-04-07T09:29:00Z</dcterms:modified>
</cp:coreProperties>
</file>