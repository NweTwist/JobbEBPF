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4C5" w:rsidRDefault="009464C5" w:rsidP="009464C5">
      <w:pPr>
        <w:pStyle w:val="1"/>
      </w:pPr>
    </w:p>
    <w:p w:rsidR="009464C5" w:rsidRDefault="009464C5" w:rsidP="009464C5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9464C5" w:rsidTr="003D670C">
        <w:tc>
          <w:tcPr>
            <w:tcW w:w="4535" w:type="dxa"/>
          </w:tcPr>
          <w:p w:rsidR="009464C5" w:rsidRPr="001728F7" w:rsidRDefault="009464C5" w:rsidP="002825CE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9464C5" w:rsidRPr="001728F7" w:rsidRDefault="009464C5" w:rsidP="002825CE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9464C5" w:rsidRPr="00771E9A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9464C5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9464C5" w:rsidRPr="00CB270B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9464C5" w:rsidRPr="00771E9A" w:rsidRDefault="009464C5" w:rsidP="002825CE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9464C5" w:rsidRPr="001728F7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Pr="0068000C" w:rsidRDefault="003D670C" w:rsidP="003D670C">
      <w:pPr>
        <w:jc w:val="center"/>
        <w:rPr>
          <w:b/>
          <w:bCs/>
        </w:rPr>
      </w:pPr>
    </w:p>
    <w:p w:rsidR="003D670C" w:rsidRDefault="003D670C" w:rsidP="003D670C">
      <w:pPr>
        <w:jc w:val="center"/>
      </w:pPr>
    </w:p>
    <w:p w:rsidR="003D670C" w:rsidRDefault="003D670C" w:rsidP="003D670C">
      <w:pPr>
        <w:jc w:val="center"/>
      </w:pPr>
    </w:p>
    <w:p w:rsidR="003D670C" w:rsidRPr="00D93620" w:rsidRDefault="003D670C" w:rsidP="003D670C">
      <w:pPr>
        <w:jc w:val="center"/>
        <w:rPr>
          <w:b/>
          <w:sz w:val="28"/>
          <w:szCs w:val="28"/>
        </w:rPr>
      </w:pPr>
    </w:p>
    <w:p w:rsidR="003D670C" w:rsidRPr="00D722A2" w:rsidRDefault="003D670C" w:rsidP="003D670C">
      <w:pPr>
        <w:jc w:val="center"/>
        <w:rPr>
          <w:sz w:val="28"/>
          <w:szCs w:val="28"/>
        </w:rPr>
      </w:pPr>
    </w:p>
    <w:p w:rsidR="009464C5" w:rsidRPr="009464C5" w:rsidRDefault="00B06A69" w:rsidP="003D670C">
      <w:pPr>
        <w:jc w:val="center"/>
        <w:rPr>
          <w:b/>
          <w:bCs/>
          <w:caps/>
          <w:sz w:val="28"/>
          <w:szCs w:val="28"/>
        </w:rPr>
      </w:pPr>
      <w:r w:rsidRPr="00B06A69">
        <w:rPr>
          <w:b/>
          <w:sz w:val="28"/>
          <w:szCs w:val="28"/>
          <w:lang w:val="en-US"/>
        </w:rPr>
        <w:t>BPF_PROG_TYPE_SK_LOOKUP</w:t>
      </w:r>
    </w:p>
    <w:p w:rsidR="009464C5" w:rsidRPr="009464C5" w:rsidRDefault="009464C5" w:rsidP="009464C5">
      <w:pPr>
        <w:jc w:val="center"/>
        <w:rPr>
          <w:caps/>
          <w:sz w:val="28"/>
          <w:szCs w:val="28"/>
        </w:rPr>
      </w:pPr>
    </w:p>
    <w:p w:rsidR="009464C5" w:rsidRPr="00B61196" w:rsidRDefault="009464C5" w:rsidP="009464C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Формуляр</w:t>
      </w:r>
    </w:p>
    <w:p w:rsidR="009464C5" w:rsidRDefault="009464C5" w:rsidP="009464C5">
      <w:pPr>
        <w:rPr>
          <w:b/>
          <w:bCs/>
          <w:sz w:val="28"/>
        </w:rPr>
      </w:pPr>
    </w:p>
    <w:p w:rsidR="009464C5" w:rsidRDefault="004C7964" w:rsidP="009464C5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670C" w:rsidRPr="00B61196">
        <w:rPr>
          <w:b/>
          <w:bCs/>
          <w:sz w:val="28"/>
        </w:rPr>
        <w:t>ЛИСТ УТВЕРЖДЕНИЯ</w:t>
      </w:r>
    </w:p>
    <w:p w:rsidR="009464C5" w:rsidRPr="00B61196" w:rsidRDefault="009464C5" w:rsidP="009464C5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9464C5" w:rsidRDefault="009464C5" w:rsidP="009464C5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B06A69">
        <w:rPr>
          <w:b/>
          <w:bCs/>
          <w:sz w:val="28"/>
        </w:rPr>
        <w:t>50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3</w:t>
      </w:r>
      <w:r w:rsidRPr="00B61196">
        <w:rPr>
          <w:b/>
          <w:bCs/>
          <w:sz w:val="28"/>
        </w:rPr>
        <w:t>0 01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9464C5" w:rsidRDefault="009464C5" w:rsidP="009464C5">
      <w:pPr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3D670C" w:rsidRPr="00CB270B" w:rsidRDefault="003D670C" w:rsidP="003D670C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rPr>
                <w:sz w:val="28"/>
                <w:szCs w:val="28"/>
              </w:rPr>
            </w:pPr>
          </w:p>
        </w:tc>
      </w:tr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3D670C" w:rsidTr="003D670C">
        <w:trPr>
          <w:trHeight w:val="513"/>
        </w:trPr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1728F7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3D670C" w:rsidRPr="001728F7" w:rsidRDefault="003D670C" w:rsidP="003D670C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3D670C" w:rsidRDefault="003D670C" w:rsidP="003D670C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</w:tr>
    </w:tbl>
    <w:p w:rsidR="009464C5" w:rsidRDefault="004C7964" w:rsidP="009464C5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64C5" w:rsidRPr="001728F7" w:rsidRDefault="009464C5" w:rsidP="009464C5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9464C5" w:rsidRPr="001728F7" w:rsidRDefault="009464C5" w:rsidP="009464C5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464C5" w:rsidRDefault="009464C5" w:rsidP="009464C5">
      <w:pPr>
        <w:rPr>
          <w:b/>
          <w:bCs/>
          <w:sz w:val="32"/>
          <w:szCs w:val="32"/>
        </w:rPr>
        <w:sectPr w:rsidR="009464C5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464C5" w:rsidRDefault="009464C5">
      <w:pPr>
        <w:rPr>
          <w:b/>
          <w:bCs/>
          <w:sz w:val="32"/>
        </w:rPr>
      </w:pPr>
    </w:p>
    <w:p w:rsidR="00DE19B0" w:rsidRPr="00817C64" w:rsidRDefault="00BC28CF">
      <w:pPr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ab/>
      </w:r>
      <w:r>
        <w:rPr>
          <w:b/>
          <w:bCs/>
          <w:sz w:val="32"/>
        </w:rPr>
        <w:tab/>
      </w:r>
      <w:r w:rsidR="003D670C">
        <w:rPr>
          <w:b/>
          <w:bCs/>
          <w:sz w:val="28"/>
        </w:rPr>
        <w:t>УТВЕРЖДЕН</w:t>
      </w:r>
    </w:p>
    <w:p w:rsidR="00DE19B0" w:rsidRPr="00817C64" w:rsidRDefault="00BC28CF">
      <w:pPr>
        <w:rPr>
          <w:b/>
          <w:bCs/>
          <w:sz w:val="20"/>
          <w:lang w:val="en-US"/>
        </w:rPr>
      </w:pPr>
      <w:r w:rsidRPr="00817C64">
        <w:rPr>
          <w:b/>
          <w:bCs/>
          <w:sz w:val="32"/>
          <w:lang w:val="en-US"/>
        </w:rPr>
        <w:tab/>
      </w:r>
    </w:p>
    <w:p w:rsidR="00DE19B0" w:rsidRPr="009464C5" w:rsidRDefault="00BC28CF">
      <w:pPr>
        <w:rPr>
          <w:caps/>
          <w:sz w:val="28"/>
          <w:lang w:val="en-US"/>
        </w:rPr>
      </w:pPr>
      <w:r w:rsidRPr="00817C64">
        <w:rPr>
          <w:b/>
          <w:bCs/>
          <w:sz w:val="32"/>
          <w:lang w:val="en-US"/>
        </w:rPr>
        <w:tab/>
      </w:r>
      <w:r w:rsidRPr="00817C64">
        <w:rPr>
          <w:b/>
          <w:bCs/>
          <w:sz w:val="32"/>
          <w:lang w:val="en-US"/>
        </w:rPr>
        <w:tab/>
      </w:r>
      <w:r w:rsidR="009464C5" w:rsidRPr="009464C5">
        <w:rPr>
          <w:caps/>
          <w:sz w:val="28"/>
          <w:lang w:val="en-US"/>
        </w:rPr>
        <w:t>643.</w:t>
      </w:r>
      <w:r w:rsidR="009464C5" w:rsidRPr="009464C5">
        <w:rPr>
          <w:caps/>
          <w:sz w:val="28"/>
        </w:rPr>
        <w:t>МРАГ</w:t>
      </w:r>
      <w:r w:rsidR="009464C5" w:rsidRPr="009464C5">
        <w:rPr>
          <w:caps/>
          <w:sz w:val="28"/>
          <w:lang w:val="en-US"/>
        </w:rPr>
        <w:t>.000</w:t>
      </w:r>
      <w:r w:rsidR="00B06A69">
        <w:rPr>
          <w:caps/>
          <w:sz w:val="28"/>
        </w:rPr>
        <w:t>50</w:t>
      </w:r>
      <w:r w:rsidR="009464C5" w:rsidRPr="009464C5">
        <w:rPr>
          <w:caps/>
          <w:sz w:val="28"/>
          <w:lang w:val="en-US"/>
        </w:rPr>
        <w:t>-01 30 01</w:t>
      </w:r>
      <w:r w:rsidRPr="009464C5">
        <w:rPr>
          <w:caps/>
          <w:sz w:val="28"/>
          <w:lang w:val="en-US"/>
        </w:rPr>
        <w:t>-</w:t>
      </w:r>
      <w:r>
        <w:rPr>
          <w:caps/>
          <w:sz w:val="28"/>
        </w:rPr>
        <w:t>лу</w:t>
      </w: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D93620" w:rsidRDefault="003D670C" w:rsidP="003D670C">
      <w:pPr>
        <w:jc w:val="center"/>
        <w:rPr>
          <w:b/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B06A69" w:rsidP="003D670C">
      <w:pPr>
        <w:jc w:val="center"/>
        <w:rPr>
          <w:b/>
          <w:bCs/>
          <w:caps/>
          <w:sz w:val="28"/>
          <w:szCs w:val="28"/>
          <w:lang w:val="en-US"/>
        </w:rPr>
      </w:pPr>
      <w:r w:rsidRPr="00B06A69">
        <w:rPr>
          <w:b/>
          <w:sz w:val="28"/>
          <w:szCs w:val="28"/>
          <w:lang w:val="en-US"/>
        </w:rPr>
        <w:t>BPF_PROG_TYPE_SK_LOOKUP</w:t>
      </w: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7B380EAB" wp14:editId="30979E7F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380EAB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7C64">
        <w:rPr>
          <w:b/>
          <w:bCs/>
          <w:sz w:val="28"/>
          <w:szCs w:val="28"/>
        </w:rPr>
        <w:t>Формуляр</w:t>
      </w:r>
    </w:p>
    <w:p w:rsidR="003D670C" w:rsidRPr="00152C08" w:rsidRDefault="003D670C" w:rsidP="003D670C">
      <w:pPr>
        <w:jc w:val="center"/>
        <w:rPr>
          <w:sz w:val="28"/>
          <w:szCs w:val="28"/>
        </w:rPr>
      </w:pPr>
    </w:p>
    <w:p w:rsidR="003D670C" w:rsidRDefault="003D670C" w:rsidP="003D670C">
      <w:pPr>
        <w:jc w:val="center"/>
        <w:rPr>
          <w:sz w:val="28"/>
          <w:szCs w:val="28"/>
        </w:rPr>
        <w:sectPr w:rsidR="003D670C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A84906" wp14:editId="2A0651AF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70C" w:rsidRPr="001728F7" w:rsidRDefault="003D670C" w:rsidP="003D670C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84906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3D670C" w:rsidRPr="001728F7" w:rsidRDefault="003D670C" w:rsidP="003D670C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B06A69">
        <w:rPr>
          <w:b/>
          <w:bCs/>
          <w:caps/>
          <w:sz w:val="28"/>
          <w:szCs w:val="28"/>
        </w:rPr>
        <w:t>50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30 01</w:t>
      </w:r>
    </w:p>
    <w:p w:rsidR="00DE19B0" w:rsidRDefault="00BC28CF" w:rsidP="006E12A6">
      <w:pPr>
        <w:jc w:val="center"/>
        <w:rPr>
          <w:b/>
          <w:bCs/>
          <w:sz w:val="32"/>
        </w:rPr>
      </w:pPr>
      <w:r w:rsidRPr="009464C5">
        <w:rPr>
          <w:b/>
          <w:bCs/>
          <w:sz w:val="28"/>
        </w:rPr>
        <w:lastRenderedPageBreak/>
        <w:t>1. ОБЩИЕ УКАЗАНИЯ</w:t>
      </w:r>
    </w:p>
    <w:p w:rsidR="00DE19B0" w:rsidRDefault="00DE19B0" w:rsidP="00D9026A">
      <w:pPr>
        <w:tabs>
          <w:tab w:val="left" w:leader="hyphen" w:pos="10206"/>
        </w:tabs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Перед эксплуатацией необходимо внимательно ознакомиться с соответствующими эксплуатационными документами: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1) </w:t>
      </w:r>
      <w:r w:rsidR="009464C5" w:rsidRPr="00D9026A">
        <w:rPr>
          <w:sz w:val="28"/>
          <w:szCs w:val="28"/>
        </w:rPr>
        <w:t>643.МРАГ.000</w:t>
      </w:r>
      <w:r w:rsidR="00B06A69">
        <w:rPr>
          <w:sz w:val="28"/>
          <w:szCs w:val="28"/>
        </w:rPr>
        <w:t>50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 xml:space="preserve">20 01 </w:t>
      </w:r>
      <w:r w:rsidR="00BC28CF" w:rsidRPr="00D9026A">
        <w:rPr>
          <w:sz w:val="28"/>
          <w:szCs w:val="28"/>
        </w:rPr>
        <w:t>Ведомость эксплуатационных документов</w:t>
      </w:r>
      <w:r w:rsidR="00D9026A">
        <w:rPr>
          <w:sz w:val="28"/>
          <w:szCs w:val="28"/>
        </w:rPr>
        <w:t>;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2) </w:t>
      </w:r>
      <w:r w:rsidR="009464C5" w:rsidRPr="00D9026A">
        <w:rPr>
          <w:sz w:val="28"/>
          <w:szCs w:val="28"/>
        </w:rPr>
        <w:t>643.МРАГ.000</w:t>
      </w:r>
      <w:r w:rsidR="00B06A69">
        <w:rPr>
          <w:sz w:val="28"/>
          <w:szCs w:val="28"/>
        </w:rPr>
        <w:t>50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>33 01</w:t>
      </w:r>
      <w:r w:rsidR="00BC28CF" w:rsidRPr="00D9026A">
        <w:rPr>
          <w:sz w:val="28"/>
          <w:szCs w:val="28"/>
        </w:rPr>
        <w:t xml:space="preserve"> Руководство программиста</w:t>
      </w:r>
      <w:r w:rsidR="00D9026A">
        <w:rPr>
          <w:sz w:val="28"/>
          <w:szCs w:val="28"/>
        </w:rPr>
        <w:t>.</w:t>
      </w:r>
    </w:p>
    <w:p w:rsidR="00DE19B0" w:rsidRPr="00D9026A" w:rsidRDefault="00BC28CF" w:rsidP="00D9026A">
      <w:pPr>
        <w:pStyle w:val="20"/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Формуляр должен находиться в подразделении, ответственном за эксплуатацию программного изделия.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jc w:val="center"/>
        <w:rPr>
          <w:b/>
          <w:bCs/>
          <w:sz w:val="28"/>
        </w:rPr>
      </w:pPr>
      <w:r w:rsidRPr="00D9026A">
        <w:rPr>
          <w:b/>
          <w:bCs/>
          <w:sz w:val="28"/>
        </w:rPr>
        <w:t>2. ОБЩИЕ СВЕДЕНИЯ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rPr>
          <w:sz w:val="28"/>
        </w:rPr>
      </w:pPr>
      <w:r>
        <w:rPr>
          <w:sz w:val="28"/>
        </w:rPr>
        <w:tab/>
        <w:t>Наименование программного изделия:</w:t>
      </w:r>
      <w:r w:rsidR="00022A28">
        <w:rPr>
          <w:sz w:val="28"/>
        </w:rPr>
        <w:t xml:space="preserve"> </w:t>
      </w:r>
      <w:r w:rsidR="00B06A69" w:rsidRPr="00B06A69">
        <w:rPr>
          <w:sz w:val="28"/>
        </w:rPr>
        <w:t>BPF_PROG_TYPE_SK_LOOKUP</w:t>
      </w:r>
      <w:r w:rsidR="00D9026A">
        <w:rPr>
          <w:sz w:val="28"/>
        </w:rPr>
        <w:t>.</w:t>
      </w: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Обозначение программного изделия:</w:t>
      </w:r>
      <w:r w:rsidR="00022A28">
        <w:rPr>
          <w:sz w:val="28"/>
        </w:rPr>
        <w:t xml:space="preserve"> </w:t>
      </w:r>
      <w:r w:rsidR="00B06A69" w:rsidRPr="00B06A69">
        <w:rPr>
          <w:sz w:val="28"/>
        </w:rPr>
        <w:t>16-SK-LOOKUP-BPF</w:t>
      </w:r>
      <w:r w:rsidR="00D9026A"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исходного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B06A69" w:rsidRPr="0072193F">
        <w:rPr>
          <w:color w:val="000000"/>
          <w:sz w:val="28"/>
        </w:rPr>
        <w:t>sk_lookup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  <w:proofErr w:type="gramEnd"/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объектного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B06A69" w:rsidRPr="0072193F">
        <w:rPr>
          <w:color w:val="000000"/>
          <w:sz w:val="28"/>
        </w:rPr>
        <w:t>sk_lookup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o</w:t>
      </w:r>
      <w:r>
        <w:rPr>
          <w:sz w:val="28"/>
        </w:rPr>
        <w:t>.</w:t>
      </w:r>
      <w:proofErr w:type="gramEnd"/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программы пространства пользователя:</w:t>
      </w:r>
      <w:r w:rsidR="00022A28">
        <w:rPr>
          <w:sz w:val="28"/>
        </w:rPr>
        <w:t xml:space="preserve"> </w:t>
      </w:r>
      <w:proofErr w:type="spellStart"/>
      <w:r w:rsidR="00B06A69" w:rsidRPr="0072193F">
        <w:rPr>
          <w:color w:val="000000"/>
          <w:sz w:val="28"/>
        </w:rPr>
        <w:t>sk_lookup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Язык программирования: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C</w:t>
      </w:r>
      <w:r w:rsidRPr="00B06A69">
        <w:rPr>
          <w:sz w:val="28"/>
        </w:rPr>
        <w:t xml:space="preserve"> (</w:t>
      </w:r>
      <w:proofErr w:type="spellStart"/>
      <w:r w:rsidRPr="00AA2E67">
        <w:rPr>
          <w:sz w:val="28"/>
          <w:lang w:val="en-US"/>
        </w:rPr>
        <w:t>eBPF</w:t>
      </w:r>
      <w:proofErr w:type="spellEnd"/>
      <w:r w:rsidRPr="00B06A69">
        <w:rPr>
          <w:sz w:val="28"/>
        </w:rPr>
        <w:t>)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Лицензия:</w:t>
      </w:r>
      <w:r w:rsidR="00022A28">
        <w:rPr>
          <w:sz w:val="28"/>
        </w:rPr>
        <w:t xml:space="preserve"> </w:t>
      </w:r>
      <w:r>
        <w:rPr>
          <w:sz w:val="28"/>
          <w:lang w:val="en-US"/>
        </w:rPr>
        <w:t>GPL</w:t>
      </w:r>
      <w:r>
        <w:rPr>
          <w:sz w:val="28"/>
        </w:rPr>
        <w:t>.</w:t>
      </w:r>
    </w:p>
    <w:p w:rsidR="009F21E8" w:rsidRPr="00AA2E67" w:rsidRDefault="009F21E8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Изготовитель: ЦКИ ПИШ СВЧ-электроники РТУ МИРЭА.</w:t>
      </w:r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Контракт:</w:t>
      </w:r>
      <w:r w:rsidR="00022A28">
        <w:rPr>
          <w:sz w:val="28"/>
        </w:rPr>
        <w:t xml:space="preserve"> </w:t>
      </w:r>
      <w:r w:rsidRPr="00096DD2">
        <w:rPr>
          <w:sz w:val="28"/>
        </w:rPr>
        <w:t>ПЛИС 998.2.3.2.3.1.1082</w:t>
      </w:r>
      <w:r>
        <w:rPr>
          <w:sz w:val="28"/>
        </w:rPr>
        <w:t>.</w:t>
      </w:r>
    </w:p>
    <w:p w:rsidR="00DE19B0" w:rsidRPr="00AA2E67" w:rsidRDefault="00DE19B0" w:rsidP="00D9026A">
      <w:pPr>
        <w:spacing w:line="360" w:lineRule="auto"/>
        <w:rPr>
          <w:sz w:val="28"/>
          <w:szCs w:val="28"/>
        </w:rPr>
      </w:pPr>
    </w:p>
    <w:p w:rsidR="00DE19B0" w:rsidRDefault="00BC28CF" w:rsidP="00D9026A">
      <w:pPr>
        <w:spacing w:line="360" w:lineRule="auto"/>
        <w:jc w:val="center"/>
        <w:rPr>
          <w:b/>
          <w:bCs/>
          <w:sz w:val="28"/>
          <w:szCs w:val="28"/>
        </w:rPr>
      </w:pPr>
      <w:r w:rsidRPr="00AA2E67">
        <w:rPr>
          <w:b/>
          <w:bCs/>
          <w:sz w:val="28"/>
          <w:szCs w:val="28"/>
        </w:rPr>
        <w:t>3. ОСНОВНЫЕ ХАРАКТЕРИСТИКИ</w:t>
      </w:r>
    </w:p>
    <w:p w:rsidR="006E12A6" w:rsidRDefault="006E12A6" w:rsidP="00D9026A">
      <w:pPr>
        <w:spacing w:line="360" w:lineRule="auto"/>
        <w:jc w:val="center"/>
        <w:rPr>
          <w:b/>
          <w:bCs/>
          <w:sz w:val="28"/>
          <w:szCs w:val="28"/>
        </w:rPr>
      </w:pPr>
    </w:p>
    <w:p w:rsidR="00096DD2" w:rsidRDefault="00096DD2" w:rsidP="00096DD2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приведены в таблице 1.</w:t>
      </w:r>
    </w:p>
    <w:p w:rsidR="00096DD2" w:rsidRPr="00096DD2" w:rsidRDefault="00096DD2" w:rsidP="00096DD2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5"/>
        <w:gridCol w:w="5100"/>
      </w:tblGrid>
      <w:tr w:rsidR="00AA2E67" w:rsidTr="00243B79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B06A69" w:rsidRPr="00096DD2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6A69" w:rsidRDefault="00B06A69" w:rsidP="00B06A69">
            <w:pPr>
              <w:spacing w:before="40" w:after="40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6A69" w:rsidRPr="00B06A69" w:rsidRDefault="00B06A69" w:rsidP="00B06A69">
            <w:pPr>
              <w:spacing w:before="40" w:after="40"/>
              <w:rPr>
                <w:lang w:val="en-US"/>
              </w:rPr>
            </w:pPr>
            <w:r w:rsidRPr="00B06A69">
              <w:rPr>
                <w:color w:val="000000"/>
                <w:lang w:val="en-US"/>
              </w:rPr>
              <w:t>BPF_PROG_TYPE_SK_LOOKUP</w:t>
            </w:r>
          </w:p>
        </w:tc>
      </w:tr>
      <w:tr w:rsidR="00B06A69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6A69" w:rsidRDefault="00B06A69" w:rsidP="00B06A69">
            <w:pPr>
              <w:spacing w:before="40" w:after="40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6A69" w:rsidRDefault="00B06A69" w:rsidP="00B06A69">
            <w:pPr>
              <w:spacing w:before="40" w:after="40"/>
            </w:pPr>
            <w:proofErr w:type="spellStart"/>
            <w:r>
              <w:rPr>
                <w:color w:val="000000"/>
              </w:rPr>
              <w:t>sk_lookup</w:t>
            </w:r>
            <w:proofErr w:type="spellEnd"/>
          </w:p>
        </w:tc>
      </w:tr>
    </w:tbl>
    <w:p w:rsidR="00DE19B0" w:rsidRDefault="00096DD2" w:rsidP="00096DD2">
      <w:pPr>
        <w:spacing w:line="360" w:lineRule="auto"/>
        <w:ind w:firstLine="709"/>
      </w:pPr>
      <w:r>
        <w:rPr>
          <w:bCs/>
          <w:sz w:val="28"/>
          <w:szCs w:val="28"/>
        </w:rPr>
        <w:lastRenderedPageBreak/>
        <w:t>Продолжение таблицы 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F21E8" w:rsidTr="00243B79">
        <w:tc>
          <w:tcPr>
            <w:tcW w:w="5097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098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096DD2" w:rsidTr="009F21E8">
        <w:tc>
          <w:tcPr>
            <w:tcW w:w="5097" w:type="dxa"/>
          </w:tcPr>
          <w:p w:rsidR="00096DD2" w:rsidRDefault="00096DD2" w:rsidP="00096DD2">
            <w:pPr>
              <w:spacing w:before="40" w:after="40"/>
            </w:pPr>
            <w:bookmarkStart w:id="2" w:name="_GoBack" w:colFirst="0" w:colLast="-1"/>
            <w:r>
              <w:rPr>
                <w:color w:val="000000"/>
              </w:rPr>
              <w:t>Точка входа</w:t>
            </w:r>
          </w:p>
        </w:tc>
        <w:tc>
          <w:tcPr>
            <w:tcW w:w="5098" w:type="dxa"/>
          </w:tcPr>
          <w:p w:rsidR="00096DD2" w:rsidRDefault="00096DD2" w:rsidP="00096DD2">
            <w:pPr>
              <w:spacing w:before="40" w:after="40"/>
            </w:pPr>
            <w:proofErr w:type="spellStart"/>
            <w:r>
              <w:rPr>
                <w:color w:val="000000"/>
              </w:rPr>
              <w:t>count_sk_lookup</w:t>
            </w:r>
            <w:proofErr w:type="spellEnd"/>
          </w:p>
        </w:tc>
      </w:tr>
      <w:tr w:rsidR="00096DD2" w:rsidTr="009F21E8">
        <w:tc>
          <w:tcPr>
            <w:tcW w:w="5097" w:type="dxa"/>
          </w:tcPr>
          <w:p w:rsidR="00096DD2" w:rsidRDefault="00096DD2" w:rsidP="00096DD2">
            <w:pPr>
              <w:spacing w:before="40" w:after="40"/>
            </w:pPr>
            <w:r>
              <w:rPr>
                <w:color w:val="000000"/>
              </w:rPr>
              <w:t>Размер транслированного кода (</w:t>
            </w:r>
            <w:proofErr w:type="spellStart"/>
            <w:r>
              <w:rPr>
                <w:color w:val="000000"/>
              </w:rPr>
              <w:t>xlated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096DD2" w:rsidRDefault="00096DD2" w:rsidP="00096DD2">
            <w:pPr>
              <w:spacing w:before="40" w:after="40"/>
            </w:pPr>
            <w:r>
              <w:rPr>
                <w:color w:val="000000"/>
              </w:rPr>
              <w:t>280 байт</w:t>
            </w:r>
          </w:p>
        </w:tc>
      </w:tr>
      <w:bookmarkEnd w:id="2"/>
      <w:tr w:rsidR="00B06A69" w:rsidTr="009F21E8">
        <w:tc>
          <w:tcPr>
            <w:tcW w:w="5097" w:type="dxa"/>
          </w:tcPr>
          <w:p w:rsidR="00B06A69" w:rsidRPr="00B529E2" w:rsidRDefault="00B06A69" w:rsidP="00B06A69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proofErr w:type="spellStart"/>
            <w:r>
              <w:rPr>
                <w:color w:val="000000"/>
              </w:rPr>
              <w:t>Astra</w:t>
            </w:r>
            <w:proofErr w:type="spellEnd"/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B06A69" w:rsidRDefault="00B06A69" w:rsidP="00B06A69">
            <w:pPr>
              <w:spacing w:before="40" w:after="40"/>
            </w:pPr>
            <w:r>
              <w:rPr>
                <w:color w:val="000000"/>
              </w:rPr>
              <w:t>191 байт</w:t>
            </w:r>
          </w:p>
        </w:tc>
      </w:tr>
      <w:tr w:rsidR="00B06A69" w:rsidTr="009F21E8">
        <w:tc>
          <w:tcPr>
            <w:tcW w:w="5097" w:type="dxa"/>
          </w:tcPr>
          <w:p w:rsidR="00B06A69" w:rsidRPr="00B529E2" w:rsidRDefault="00B06A69" w:rsidP="00B06A69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r w:rsidR="006F7AC4">
              <w:rPr>
                <w:color w:val="000000"/>
              </w:rPr>
              <w:t>РЕД ОС</w:t>
            </w:r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B06A69" w:rsidRDefault="00B06A69" w:rsidP="00B06A69">
            <w:pPr>
              <w:spacing w:before="40" w:after="40"/>
            </w:pPr>
            <w:r>
              <w:rPr>
                <w:color w:val="000000"/>
              </w:rPr>
              <w:t>204 байта</w:t>
            </w:r>
          </w:p>
        </w:tc>
      </w:tr>
      <w:tr w:rsidR="00B06A69" w:rsidTr="009F21E8">
        <w:tc>
          <w:tcPr>
            <w:tcW w:w="5097" w:type="dxa"/>
          </w:tcPr>
          <w:p w:rsidR="00B06A69" w:rsidRDefault="00B06A69" w:rsidP="00B06A69">
            <w:pPr>
              <w:spacing w:before="40" w:after="40"/>
            </w:pPr>
            <w:r>
              <w:rPr>
                <w:color w:val="000000"/>
              </w:rPr>
              <w:t>Используемая память (</w:t>
            </w:r>
            <w:proofErr w:type="spellStart"/>
            <w:r>
              <w:rPr>
                <w:color w:val="000000"/>
              </w:rPr>
              <w:t>memlock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B06A69" w:rsidRDefault="00B06A69" w:rsidP="00B06A69">
            <w:pPr>
              <w:spacing w:before="40" w:after="40"/>
            </w:pPr>
            <w:r>
              <w:rPr>
                <w:color w:val="000000"/>
              </w:rPr>
              <w:t>4096 байт</w:t>
            </w:r>
          </w:p>
        </w:tc>
      </w:tr>
    </w:tbl>
    <w:p w:rsidR="009F21E8" w:rsidRDefault="009F21E8" w:rsidP="00D9026A">
      <w:pPr>
        <w:spacing w:line="360" w:lineRule="auto"/>
      </w:pPr>
    </w:p>
    <w:p w:rsidR="00DE19B0" w:rsidRPr="00AA2E67" w:rsidRDefault="00BC28CF">
      <w:pPr>
        <w:pStyle w:val="4"/>
        <w:rPr>
          <w:caps w:val="0"/>
          <w:sz w:val="28"/>
          <w:szCs w:val="28"/>
        </w:rPr>
      </w:pPr>
      <w:r>
        <w:rPr>
          <w:caps w:val="0"/>
        </w:rPr>
        <w:br w:type="page"/>
      </w:r>
      <w:r w:rsidRPr="00AA2E67">
        <w:rPr>
          <w:caps w:val="0"/>
          <w:sz w:val="28"/>
          <w:szCs w:val="28"/>
        </w:rPr>
        <w:lastRenderedPageBreak/>
        <w:t>КОМПЛЕКТНОСТЬ</w:t>
      </w:r>
    </w:p>
    <w:tbl>
      <w:tblPr>
        <w:tblW w:w="51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"/>
        <w:gridCol w:w="1121"/>
        <w:gridCol w:w="1136"/>
        <w:gridCol w:w="61"/>
        <w:gridCol w:w="1112"/>
        <w:gridCol w:w="1132"/>
        <w:gridCol w:w="57"/>
        <w:gridCol w:w="1130"/>
        <w:gridCol w:w="419"/>
        <w:gridCol w:w="919"/>
        <w:gridCol w:w="820"/>
        <w:gridCol w:w="522"/>
        <w:gridCol w:w="781"/>
        <w:gridCol w:w="395"/>
        <w:gridCol w:w="239"/>
      </w:tblGrid>
      <w:tr w:rsidR="003971E2" w:rsidRPr="00AA2E67" w:rsidTr="00B06A69">
        <w:trPr>
          <w:gridAfter w:val="1"/>
          <w:wAfter w:w="131" w:type="pct"/>
          <w:trHeight w:hRule="exact" w:val="1134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1036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70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 w:rsidP="00022A28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Колич</w:t>
            </w:r>
            <w:r w:rsidR="00022A28">
              <w:rPr>
                <w:b/>
                <w:bCs/>
                <w:sz w:val="26"/>
                <w:szCs w:val="26"/>
              </w:rPr>
              <w:t>ество</w:t>
            </w:r>
          </w:p>
        </w:tc>
        <w:tc>
          <w:tcPr>
            <w:tcW w:w="833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Порядковый учетный номер</w:t>
            </w:r>
          </w:p>
        </w:tc>
        <w:tc>
          <w:tcPr>
            <w:tcW w:w="814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3971E2" w:rsidTr="00B06A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/>
        </w:tc>
        <w:tc>
          <w:tcPr>
            <w:tcW w:w="1036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/>
        </w:tc>
        <w:tc>
          <w:tcPr>
            <w:tcW w:w="770" w:type="pct"/>
            <w:gridSpan w:val="3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83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</w:pPr>
          </w:p>
        </w:tc>
      </w:tr>
      <w:tr w:rsidR="003971E2" w:rsidTr="00B06A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3971E2" w:rsidP="00B06A69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B06A69">
              <w:rPr>
                <w:bCs/>
              </w:rPr>
              <w:t>50</w:t>
            </w:r>
            <w:r w:rsidRPr="003971E2">
              <w:rPr>
                <w:bCs/>
              </w:rPr>
              <w:t>-01</w:t>
            </w: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  <w:lang w:val="en-US"/>
              </w:rPr>
              <w:t>BPF_PROG_TYPE</w:t>
            </w:r>
            <w:r w:rsidRPr="003971E2">
              <w:rPr>
                <w:sz w:val="24"/>
              </w:rPr>
              <w:t>_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/>
        </w:tc>
      </w:tr>
      <w:tr w:rsidR="003971E2" w:rsidRPr="003971E2" w:rsidTr="00B06A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/>
        </w:tc>
        <w:tc>
          <w:tcPr>
            <w:tcW w:w="1036" w:type="pct"/>
            <w:gridSpan w:val="2"/>
            <w:vAlign w:val="center"/>
          </w:tcPr>
          <w:p w:rsidR="00DE19B0" w:rsidRPr="003971E2" w:rsidRDefault="00B06A69">
            <w:pPr>
              <w:rPr>
                <w:lang w:val="en-US"/>
              </w:rPr>
            </w:pPr>
            <w:r>
              <w:rPr>
                <w:color w:val="000000"/>
              </w:rPr>
              <w:t>SK_LOOKUP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3971E2">
            <w:pPr>
              <w:jc w:val="center"/>
              <w:rPr>
                <w:lang w:val="en-US"/>
              </w:rPr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B06A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B06A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B06A69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B06A69">
              <w:rPr>
                <w:bCs/>
              </w:rPr>
              <w:t>50</w:t>
            </w:r>
            <w:r w:rsidRPr="003971E2">
              <w:rPr>
                <w:bCs/>
              </w:rPr>
              <w:t>-01 20 01</w:t>
            </w: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</w:rPr>
              <w:t xml:space="preserve">Ведомость 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B06A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  <w:r w:rsidRPr="003971E2">
              <w:t>эксплуатационных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B06A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r w:rsidRPr="003971E2">
              <w:t>документов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Tr="00B06A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B06A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B06A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B06A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06A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06A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06A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06A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06A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06A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06A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  <w:sz w:val="28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06A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06A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06A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06A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06A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06A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06A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06A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06A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06A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B06A69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DE19B0" w:rsidTr="009F21E8">
        <w:trPr>
          <w:cantSplit/>
          <w:trHeight w:hRule="exact" w:val="567"/>
        </w:trPr>
        <w:tc>
          <w:tcPr>
            <w:tcW w:w="5000" w:type="pct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6E12A6" w:rsidRDefault="00BC28CF">
            <w:pPr>
              <w:pStyle w:val="4"/>
              <w:rPr>
                <w:caps w:val="0"/>
                <w:sz w:val="28"/>
                <w:szCs w:val="28"/>
              </w:rPr>
            </w:pPr>
            <w:r w:rsidRPr="006E12A6">
              <w:rPr>
                <w:caps w:val="0"/>
                <w:sz w:val="28"/>
                <w:szCs w:val="28"/>
              </w:rPr>
              <w:lastRenderedPageBreak/>
              <w:t>Лист регистрации изменений</w:t>
            </w:r>
          </w:p>
        </w:tc>
      </w:tr>
      <w:tr w:rsidR="00DE19B0" w:rsidTr="00B06A69">
        <w:trPr>
          <w:cantSplit/>
          <w:trHeight w:hRule="exact" w:val="284"/>
        </w:trPr>
        <w:tc>
          <w:tcPr>
            <w:tcW w:w="2478" w:type="pct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5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Всего</w:t>
            </w:r>
          </w:p>
          <w:p w:rsidR="00DE19B0" w:rsidRDefault="00BC28CF">
            <w:pPr>
              <w:jc w:val="center"/>
            </w:pPr>
            <w:r>
              <w:t>листов</w:t>
            </w:r>
          </w:p>
          <w:p w:rsidR="00DE19B0" w:rsidRDefault="00BC28CF">
            <w:pPr>
              <w:jc w:val="center"/>
            </w:pPr>
            <w:r>
              <w:t>(страниц)</w:t>
            </w:r>
          </w:p>
          <w:p w:rsidR="00DE19B0" w:rsidRDefault="00BC28C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641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№</w:t>
            </w:r>
          </w:p>
          <w:p w:rsidR="00DE19B0" w:rsidRDefault="00BC28CF">
            <w:pPr>
              <w:jc w:val="center"/>
            </w:pPr>
            <w:r>
              <w:t>документа</w:t>
            </w:r>
          </w:p>
        </w:tc>
        <w:tc>
          <w:tcPr>
            <w:tcW w:w="643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Входящий</w:t>
            </w:r>
          </w:p>
          <w:p w:rsidR="00DE19B0" w:rsidRDefault="00BC28CF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E19B0" w:rsidRDefault="00BC28CF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E19B0" w:rsidRDefault="00BC28CF">
            <w:pPr>
              <w:jc w:val="center"/>
            </w:pPr>
            <w:r>
              <w:t>документа</w:t>
            </w:r>
          </w:p>
          <w:p w:rsidR="00DE19B0" w:rsidRDefault="00BC28CF">
            <w:pPr>
              <w:jc w:val="center"/>
            </w:pPr>
            <w:r>
              <w:t>и дата</w:t>
            </w:r>
          </w:p>
        </w:tc>
        <w:tc>
          <w:tcPr>
            <w:tcW w:w="375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Подп.</w:t>
            </w:r>
          </w:p>
        </w:tc>
        <w:tc>
          <w:tcPr>
            <w:tcW w:w="320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Дата</w:t>
            </w:r>
          </w:p>
        </w:tc>
      </w:tr>
      <w:tr w:rsidR="00DE19B0" w:rsidTr="00B06A69">
        <w:trPr>
          <w:cantSplit/>
          <w:trHeight w:hRule="exact" w:val="113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Изм</w:t>
            </w:r>
            <w:proofErr w:type="spellEnd"/>
          </w:p>
        </w:tc>
        <w:tc>
          <w:tcPr>
            <w:tcW w:w="54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изменен</w:t>
            </w:r>
          </w:p>
          <w:p w:rsidR="00DE19B0" w:rsidRDefault="00BC28CF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5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заме</w:t>
            </w:r>
          </w:p>
          <w:p w:rsidR="00DE19B0" w:rsidRDefault="00BC28CF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548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новых</w:t>
            </w:r>
          </w:p>
        </w:tc>
        <w:tc>
          <w:tcPr>
            <w:tcW w:w="550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E19B0" w:rsidRDefault="00BC28CF">
            <w:pPr>
              <w:jc w:val="center"/>
            </w:pPr>
            <w:r>
              <w:t>ванных</w:t>
            </w:r>
          </w:p>
        </w:tc>
        <w:tc>
          <w:tcPr>
            <w:tcW w:w="542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1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3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75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20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B06A69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</w:tbl>
    <w:p w:rsidR="00BC28CF" w:rsidRDefault="00BC28CF">
      <w:pPr>
        <w:rPr>
          <w:sz w:val="2"/>
        </w:rPr>
      </w:pPr>
    </w:p>
    <w:sectPr w:rsidR="00BC28CF">
      <w:headerReference w:type="even" r:id="rId14"/>
      <w:headerReference w:type="default" r:id="rId15"/>
      <w:footerReference w:type="first" r:id="rId16"/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928" w:rsidRDefault="00590928">
      <w:r>
        <w:separator/>
      </w:r>
    </w:p>
  </w:endnote>
  <w:endnote w:type="continuationSeparator" w:id="0">
    <w:p w:rsidR="00590928" w:rsidRDefault="00590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464C5" w:rsidRDefault="009464C5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BB31F5">
    <w:pPr>
      <w:pStyle w:val="a6"/>
      <w:jc w:val="center"/>
    </w:pPr>
  </w:p>
  <w:p w:rsidR="009464C5" w:rsidRDefault="009464C5" w:rsidP="00BB31F5">
    <w:pPr>
      <w:pStyle w:val="a6"/>
      <w:rPr>
        <w:b/>
        <w:bCs/>
        <w:sz w:val="28"/>
        <w:szCs w:val="28"/>
      </w:rPr>
    </w:pPr>
  </w:p>
  <w:p w:rsidR="009464C5" w:rsidRDefault="009464C5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 w:rsidP="006B448D">
    <w:pPr>
      <w:jc w:val="center"/>
      <w:rPr>
        <w:sz w:val="28"/>
      </w:rPr>
    </w:pPr>
    <w:r>
      <w:rPr>
        <w:sz w:val="28"/>
      </w:rPr>
      <w:t>2026</w:t>
    </w:r>
  </w:p>
  <w:p w:rsidR="009464C5" w:rsidRDefault="009464C5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Pr="00C75DE0" w:rsidRDefault="003D670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096DD2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096DD2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 w:rsidP="00C75DE0">
    <w:pPr>
      <w:jc w:val="center"/>
      <w:rPr>
        <w:sz w:val="28"/>
      </w:rPr>
    </w:pPr>
    <w:r>
      <w:rPr>
        <w:sz w:val="28"/>
      </w:rPr>
      <w:t>2026</w:t>
    </w:r>
  </w:p>
  <w:p w:rsidR="003D670C" w:rsidRDefault="003D670C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3D670C" w:rsidRPr="006B448D" w:rsidRDefault="003D670C" w:rsidP="00C75DE0">
    <w:pPr>
      <w:pStyle w:val="a6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6"/>
      <w:jc w:val="center"/>
      <w:rPr>
        <w:b/>
        <w:bCs/>
        <w:sz w:val="36"/>
      </w:rPr>
    </w:pPr>
    <w:r>
      <w:rPr>
        <w:caps/>
        <w:sz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</w:rPr>
      <w:t xml:space="preserve"> </w:t>
    </w:r>
    <w:r>
      <w:rPr>
        <w:rStyle w:val="a5"/>
        <w:sz w:val="36"/>
      </w:rPr>
      <w:fldChar w:fldCharType="begin"/>
    </w:r>
    <w:r>
      <w:rPr>
        <w:rStyle w:val="a5"/>
        <w:sz w:val="36"/>
      </w:rPr>
      <w:instrText xml:space="preserve"> NUMPAGES </w:instrText>
    </w:r>
    <w:r>
      <w:rPr>
        <w:rStyle w:val="a5"/>
        <w:sz w:val="36"/>
      </w:rPr>
      <w:fldChar w:fldCharType="separate"/>
    </w:r>
    <w:r>
      <w:rPr>
        <w:rStyle w:val="a5"/>
        <w:noProof/>
        <w:sz w:val="36"/>
      </w:rPr>
      <w:t>1</w:t>
    </w:r>
    <w:r>
      <w:rPr>
        <w:rStyle w:val="a5"/>
        <w:sz w:val="36"/>
      </w:rPr>
      <w:fldChar w:fldCharType="end"/>
    </w: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BC28CF">
    <w:pPr>
      <w:pStyle w:val="a6"/>
      <w:jc w:val="center"/>
      <w:rPr>
        <w:b/>
        <w:bCs/>
        <w:sz w:val="28"/>
      </w:rPr>
    </w:pPr>
    <w:r>
      <w:rPr>
        <w:b/>
        <w:bCs/>
        <w:sz w:val="28"/>
      </w:rPr>
      <w:t xml:space="preserve">2005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928" w:rsidRDefault="00590928">
      <w:r>
        <w:separator/>
      </w:r>
    </w:p>
  </w:footnote>
  <w:footnote w:type="continuationSeparator" w:id="0">
    <w:p w:rsidR="00590928" w:rsidRDefault="00590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Default="003D670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DE19B0" w:rsidRDefault="00DE19B0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Pr="003D670C" w:rsidRDefault="00BC28CF">
    <w:pPr>
      <w:pStyle w:val="a3"/>
      <w:framePr w:wrap="around" w:vAnchor="text" w:hAnchor="page" w:x="6151" w:y="-6"/>
      <w:rPr>
        <w:rStyle w:val="a5"/>
        <w:bCs/>
      </w:rPr>
    </w:pPr>
    <w:r w:rsidRPr="003D670C">
      <w:rPr>
        <w:rStyle w:val="a5"/>
        <w:bCs/>
      </w:rPr>
      <w:fldChar w:fldCharType="begin"/>
    </w:r>
    <w:r w:rsidRPr="003D670C">
      <w:rPr>
        <w:rStyle w:val="a5"/>
        <w:bCs/>
      </w:rPr>
      <w:instrText xml:space="preserve">PAGE  </w:instrText>
    </w:r>
    <w:r w:rsidRPr="003D670C">
      <w:rPr>
        <w:rStyle w:val="a5"/>
        <w:bCs/>
      </w:rPr>
      <w:fldChar w:fldCharType="separate"/>
    </w:r>
    <w:r w:rsidR="00096DD2">
      <w:rPr>
        <w:rStyle w:val="a5"/>
        <w:bCs/>
        <w:noProof/>
      </w:rPr>
      <w:t>3</w:t>
    </w:r>
    <w:r w:rsidRPr="003D670C">
      <w:rPr>
        <w:rStyle w:val="a5"/>
        <w:bCs/>
      </w:rPr>
      <w:fldChar w:fldCharType="end"/>
    </w:r>
  </w:p>
  <w:p w:rsidR="00DE19B0" w:rsidRPr="003D670C" w:rsidRDefault="00DE19B0">
    <w:pPr>
      <w:pStyle w:val="a3"/>
    </w:pPr>
  </w:p>
  <w:p w:rsidR="00DE19B0" w:rsidRPr="003D670C" w:rsidRDefault="006E12A6" w:rsidP="006E12A6">
    <w:pPr>
      <w:pStyle w:val="a3"/>
      <w:jc w:val="center"/>
      <w:rPr>
        <w:bCs/>
      </w:rPr>
    </w:pPr>
    <w:r w:rsidRPr="003D670C">
      <w:rPr>
        <w:bCs/>
        <w:caps/>
      </w:rPr>
      <w:fldChar w:fldCharType="begin"/>
    </w:r>
    <w:r w:rsidRPr="003D670C">
      <w:rPr>
        <w:bCs/>
        <w:caps/>
      </w:rPr>
      <w:instrText xml:space="preserve"> REF </w:instrText>
    </w:r>
    <w:r w:rsidRPr="003D670C">
      <w:rPr>
        <w:bCs/>
        <w:i/>
        <w:iCs/>
      </w:rPr>
      <w:instrText>ДецНомер</w:instrText>
    </w:r>
    <w:r w:rsidRPr="003D670C">
      <w:rPr>
        <w:bCs/>
        <w:caps/>
      </w:rPr>
      <w:instrText xml:space="preserve">  \* MERGEFORMAT </w:instrText>
    </w:r>
    <w:r w:rsidRPr="003D670C">
      <w:rPr>
        <w:bCs/>
        <w:caps/>
      </w:rPr>
      <w:fldChar w:fldCharType="separate"/>
    </w:r>
    <w:r w:rsidRPr="003D670C">
      <w:rPr>
        <w:bCs/>
      </w:rPr>
      <w:t>643.МРАГ.000</w:t>
    </w:r>
    <w:r w:rsidR="00B06A69">
      <w:rPr>
        <w:bCs/>
      </w:rPr>
      <w:t>50</w:t>
    </w:r>
    <w:r w:rsidRPr="003D670C">
      <w:rPr>
        <w:bCs/>
      </w:rPr>
      <w:t>-01 30 01</w:t>
    </w:r>
    <w:r w:rsidRPr="003D670C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94C"/>
    <w:multiLevelType w:val="hybridMultilevel"/>
    <w:tmpl w:val="8EB06AF2"/>
    <w:lvl w:ilvl="0" w:tplc="04190001">
      <w:start w:val="1"/>
      <w:numFmt w:val="bullet"/>
      <w:lvlText w:val=""/>
      <w:lvlJc w:val="left"/>
      <w:pPr>
        <w:tabs>
          <w:tab w:val="num" w:pos="1422"/>
        </w:tabs>
        <w:ind w:left="1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2"/>
        </w:tabs>
        <w:ind w:left="214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2"/>
        </w:tabs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2"/>
        </w:tabs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2"/>
        </w:tabs>
        <w:ind w:left="430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2"/>
        </w:tabs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2"/>
        </w:tabs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2"/>
        </w:tabs>
        <w:ind w:left="646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2"/>
        </w:tabs>
        <w:ind w:left="7182" w:hanging="360"/>
      </w:pPr>
      <w:rPr>
        <w:rFonts w:ascii="Wingdings" w:hAnsi="Wingdings" w:hint="default"/>
      </w:rPr>
    </w:lvl>
  </w:abstractNum>
  <w:abstractNum w:abstractNumId="1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A5804"/>
    <w:multiLevelType w:val="hybridMultilevel"/>
    <w:tmpl w:val="C1A43DC4"/>
    <w:lvl w:ilvl="0" w:tplc="04190001">
      <w:start w:val="1"/>
      <w:numFmt w:val="bullet"/>
      <w:lvlText w:val=""/>
      <w:lvlJc w:val="left"/>
      <w:pPr>
        <w:tabs>
          <w:tab w:val="num" w:pos="759"/>
        </w:tabs>
        <w:ind w:left="7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79"/>
        </w:tabs>
        <w:ind w:left="147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99"/>
        </w:tabs>
        <w:ind w:left="21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19"/>
        </w:tabs>
        <w:ind w:left="29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39"/>
        </w:tabs>
        <w:ind w:left="363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59"/>
        </w:tabs>
        <w:ind w:left="43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79"/>
        </w:tabs>
        <w:ind w:left="50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99"/>
        </w:tabs>
        <w:ind w:left="579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19"/>
        </w:tabs>
        <w:ind w:left="6519" w:hanging="360"/>
      </w:pPr>
      <w:rPr>
        <w:rFonts w:ascii="Wingdings" w:hAnsi="Wingdings" w:hint="default"/>
      </w:rPr>
    </w:lvl>
  </w:abstractNum>
  <w:abstractNum w:abstractNumId="3" w15:restartNumberingAfterBreak="0">
    <w:nsid w:val="2690165A"/>
    <w:multiLevelType w:val="hybridMultilevel"/>
    <w:tmpl w:val="53A0756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56077"/>
    <w:multiLevelType w:val="hybridMultilevel"/>
    <w:tmpl w:val="1CE496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42BCF"/>
    <w:multiLevelType w:val="hybridMultilevel"/>
    <w:tmpl w:val="DD20B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FF2653E"/>
    <w:multiLevelType w:val="hybridMultilevel"/>
    <w:tmpl w:val="88BE537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1" w:dllVersion="512" w:checkStyle="1"/>
  <w:proofState w:spelling="clean" w:grammar="clean"/>
  <w:attachedTemplate r:id="rId1"/>
  <w:defaultTabStop w:val="709"/>
  <w:drawingGridHorizontalSpacing w:val="57"/>
  <w:drawingGridVerticalSpacing w:val="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4C5"/>
    <w:rsid w:val="00022A28"/>
    <w:rsid w:val="00096DD2"/>
    <w:rsid w:val="00243B79"/>
    <w:rsid w:val="003971E2"/>
    <w:rsid w:val="003D670C"/>
    <w:rsid w:val="004C7964"/>
    <w:rsid w:val="00590928"/>
    <w:rsid w:val="005D7785"/>
    <w:rsid w:val="006E12A6"/>
    <w:rsid w:val="006F7AC4"/>
    <w:rsid w:val="00715DFE"/>
    <w:rsid w:val="00817C64"/>
    <w:rsid w:val="0093607F"/>
    <w:rsid w:val="009464C5"/>
    <w:rsid w:val="009F21E8"/>
    <w:rsid w:val="00AA2E67"/>
    <w:rsid w:val="00B06A69"/>
    <w:rsid w:val="00BC28CF"/>
    <w:rsid w:val="00D9026A"/>
    <w:rsid w:val="00DE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85B71F"/>
  <w15:chartTrackingRefBased/>
  <w15:docId w15:val="{4907FE2E-ADED-459B-BEF4-0C0EB161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4C5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5727"/>
      </w:tabs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32"/>
    </w:rPr>
  </w:style>
  <w:style w:type="paragraph" w:styleId="8">
    <w:name w:val="heading 8"/>
    <w:basedOn w:val="a"/>
    <w:next w:val="a"/>
    <w:qFormat/>
    <w:pPr>
      <w:keepNext/>
      <w:ind w:firstLine="709"/>
      <w:jc w:val="both"/>
      <w:outlineLvl w:val="7"/>
    </w:pPr>
    <w:rPr>
      <w:sz w:val="28"/>
    </w:rPr>
  </w:style>
  <w:style w:type="paragraph" w:styleId="9">
    <w:name w:val="heading 9"/>
    <w:basedOn w:val="a"/>
    <w:next w:val="a"/>
    <w:qFormat/>
    <w:pPr>
      <w:keepNext/>
      <w:ind w:left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</w:rPr>
  </w:style>
  <w:style w:type="paragraph" w:styleId="20">
    <w:name w:val="Body Text 2"/>
    <w:basedOn w:val="a"/>
    <w:semiHidden/>
    <w:rPr>
      <w:sz w:val="32"/>
    </w:rPr>
  </w:style>
  <w:style w:type="paragraph" w:styleId="ae">
    <w:name w:val="Body Text Indent"/>
    <w:basedOn w:val="a"/>
    <w:semiHidden/>
    <w:pPr>
      <w:ind w:firstLine="709"/>
      <w:jc w:val="both"/>
    </w:pPr>
    <w:rPr>
      <w:sz w:val="28"/>
    </w:rPr>
  </w:style>
  <w:style w:type="character" w:customStyle="1" w:styleId="a4">
    <w:name w:val="Верхний колонтитул Знак"/>
    <w:link w:val="a3"/>
    <w:semiHidden/>
    <w:rsid w:val="009464C5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9464C5"/>
    <w:rPr>
      <w:sz w:val="24"/>
      <w:szCs w:val="24"/>
    </w:rPr>
  </w:style>
  <w:style w:type="table" w:styleId="af">
    <w:name w:val="Table Grid"/>
    <w:basedOn w:val="a1"/>
    <w:uiPriority w:val="39"/>
    <w:rsid w:val="009F2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EEC65-9233-408D-80BE-B1AC17C0C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25</TotalTime>
  <Pages>6</Pages>
  <Words>219</Words>
  <Characters>2686</Characters>
  <Application>Microsoft Office Word</Application>
  <DocSecurity>0</DocSecurity>
  <Lines>22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13</cp:revision>
  <cp:lastPrinted>2005-10-10T11:19:00Z</cp:lastPrinted>
  <dcterms:created xsi:type="dcterms:W3CDTF">2026-03-30T15:04:00Z</dcterms:created>
  <dcterms:modified xsi:type="dcterms:W3CDTF">2026-04-07T09:29:00Z</dcterms:modified>
</cp:coreProperties>
</file>