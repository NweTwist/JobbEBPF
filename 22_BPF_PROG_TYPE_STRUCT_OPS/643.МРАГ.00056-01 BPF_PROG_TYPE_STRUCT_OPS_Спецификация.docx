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571542" w:rsidP="00152C08">
      <w:pPr>
        <w:jc w:val="center"/>
        <w:rPr>
          <w:b/>
          <w:bCs/>
          <w:caps/>
          <w:sz w:val="28"/>
          <w:szCs w:val="28"/>
        </w:rPr>
      </w:pPr>
      <w:r w:rsidRPr="00571542">
        <w:rPr>
          <w:b/>
          <w:sz w:val="28"/>
          <w:szCs w:val="28"/>
          <w:lang w:val="en-US"/>
        </w:rPr>
        <w:t>BPF_PROG_TYPE_STRUCT_OPS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571542">
        <w:rPr>
          <w:b/>
          <w:bCs/>
          <w:sz w:val="28"/>
        </w:rPr>
        <w:t>56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571542">
        <w:rPr>
          <w:caps/>
          <w:sz w:val="28"/>
        </w:rPr>
        <w:t>56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571542">
      <w:pPr>
        <w:jc w:val="center"/>
        <w:rPr>
          <w:b/>
          <w:bCs/>
          <w:caps/>
          <w:sz w:val="28"/>
          <w:szCs w:val="28"/>
          <w:lang w:val="en-US"/>
        </w:rPr>
      </w:pPr>
      <w:r w:rsidRPr="00571542">
        <w:rPr>
          <w:b/>
          <w:sz w:val="28"/>
          <w:szCs w:val="28"/>
          <w:lang w:val="en-US"/>
        </w:rPr>
        <w:t>BPF_PROG_TYPE_STRUCT_OPS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571542">
        <w:rPr>
          <w:b/>
          <w:bCs/>
          <w:caps/>
          <w:sz w:val="28"/>
          <w:szCs w:val="28"/>
        </w:rPr>
        <w:t>56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571542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571542">
              <w:rPr>
                <w:b w:val="0"/>
                <w:bCs w:val="0"/>
                <w:sz w:val="28"/>
              </w:rPr>
              <w:t>56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57154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571542">
              <w:rPr>
                <w:sz w:val="28"/>
              </w:rPr>
              <w:t>56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571542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571542">
              <w:rPr>
                <w:sz w:val="28"/>
              </w:rPr>
              <w:t>56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57154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571542">
              <w:rPr>
                <w:sz w:val="28"/>
              </w:rPr>
              <w:t>56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57154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571542">
              <w:rPr>
                <w:sz w:val="28"/>
              </w:rPr>
              <w:t>56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57154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571542">
              <w:rPr>
                <w:sz w:val="28"/>
              </w:rPr>
              <w:t>56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57154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571542">
              <w:rPr>
                <w:sz w:val="28"/>
              </w:rPr>
              <w:t>56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57154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571542">
              <w:rPr>
                <w:sz w:val="28"/>
              </w:rPr>
              <w:t>56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57154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571542">
              <w:rPr>
                <w:sz w:val="28"/>
              </w:rPr>
              <w:t>56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57154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571542">
              <w:rPr>
                <w:sz w:val="28"/>
              </w:rPr>
              <w:t>56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57154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571542">
              <w:rPr>
                <w:sz w:val="28"/>
              </w:rPr>
              <w:t>56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57154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571542">
              <w:rPr>
                <w:sz w:val="28"/>
              </w:rPr>
              <w:t>56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571542" w:rsidP="00571542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571542">
              <w:rPr>
                <w:lang w:val="en-US"/>
              </w:rPr>
              <w:t>BPF_PROG_TYPE_STRUCT_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571542" w:rsidP="00A9176E">
            <w:pPr>
              <w:rPr>
                <w:sz w:val="28"/>
              </w:rPr>
            </w:pPr>
            <w:r w:rsidRPr="00571542">
              <w:rPr>
                <w:sz w:val="28"/>
                <w:lang w:val="en-US"/>
              </w:rPr>
              <w:t>OPS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  <w:bookmarkEnd w:id="2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571542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571542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571542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571542">
      <w:rPr>
        <w:bCs/>
      </w:rPr>
      <w:t>56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571542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571542">
      <w:rPr>
        <w:bCs/>
      </w:rPr>
      <w:t>56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51374F"/>
    <w:rsid w:val="00571542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280B8B27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A69A2-DC47-4EC4-A122-F24F5374F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81</TotalTime>
  <Pages>5</Pages>
  <Words>154</Words>
  <Characters>2225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2026-04-06T10:45:00Z</dcterms:modified>
</cp:coreProperties>
</file>