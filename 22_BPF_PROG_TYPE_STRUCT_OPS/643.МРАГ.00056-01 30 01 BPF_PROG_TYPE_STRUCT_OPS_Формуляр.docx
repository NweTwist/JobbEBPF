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BE2DBA" w:rsidP="003D670C">
      <w:pPr>
        <w:jc w:val="center"/>
        <w:rPr>
          <w:b/>
          <w:bCs/>
          <w:caps/>
          <w:sz w:val="28"/>
          <w:szCs w:val="28"/>
        </w:rPr>
      </w:pPr>
      <w:r w:rsidRPr="00BE2DBA">
        <w:rPr>
          <w:b/>
          <w:sz w:val="28"/>
          <w:szCs w:val="28"/>
          <w:lang w:val="en-US"/>
        </w:rPr>
        <w:t>BPF_PROG_TYPE_STRUCT_OPS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BE2DBA">
        <w:rPr>
          <w:b/>
          <w:bCs/>
          <w:sz w:val="28"/>
        </w:rPr>
        <w:t>56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BE2DBA">
        <w:rPr>
          <w:caps/>
          <w:sz w:val="28"/>
        </w:rPr>
        <w:t>56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BE2DBA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BE2DBA">
        <w:rPr>
          <w:b/>
          <w:sz w:val="28"/>
          <w:szCs w:val="28"/>
          <w:lang w:val="en-US"/>
        </w:rPr>
        <w:t>BPF_PROG_TYPE_STRUCT_OPS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BE2DBA">
        <w:rPr>
          <w:b/>
          <w:bCs/>
          <w:caps/>
          <w:sz w:val="28"/>
          <w:szCs w:val="28"/>
        </w:rPr>
        <w:t>56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BE2DBA">
        <w:rPr>
          <w:sz w:val="28"/>
          <w:szCs w:val="28"/>
        </w:rPr>
        <w:t>56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BE2DBA">
        <w:rPr>
          <w:sz w:val="28"/>
          <w:szCs w:val="28"/>
        </w:rPr>
        <w:t>56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BE2DBA" w:rsidRPr="00BE2DBA">
        <w:rPr>
          <w:sz w:val="28"/>
        </w:rPr>
        <w:t>BPF_PROG_TYPE_STRUCT_OPS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BE2DBA" w:rsidRPr="00BE2DBA">
        <w:rPr>
          <w:sz w:val="28"/>
        </w:rPr>
        <w:t>22-STRUCT-OPS-BPF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BE2DBA" w:rsidRPr="004B4827">
        <w:rPr>
          <w:color w:val="000000"/>
          <w:sz w:val="28"/>
        </w:rPr>
        <w:t>struct_ops_cc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BE2DBA" w:rsidRPr="004B4827">
        <w:rPr>
          <w:color w:val="000000"/>
          <w:sz w:val="28"/>
        </w:rPr>
        <w:t>struct_ops_cc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BE2DBA" w:rsidRPr="004B4827">
        <w:rPr>
          <w:color w:val="000000"/>
          <w:sz w:val="28"/>
        </w:rPr>
        <w:t>struct_ops_cc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BE2DBA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BE2DBA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A36454" w:rsidRDefault="00A36454" w:rsidP="00A36454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A36454" w:rsidRPr="00A36454" w:rsidRDefault="00A36454" w:rsidP="00A36454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2307DC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BE2DBA" w:rsidRPr="00A36454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DBA" w:rsidRDefault="00BE2DBA" w:rsidP="00BE2DBA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DBA" w:rsidRPr="00BE2DBA" w:rsidRDefault="00BE2DBA" w:rsidP="00BE2DBA">
            <w:pPr>
              <w:spacing w:before="40" w:after="40"/>
              <w:rPr>
                <w:lang w:val="en-US"/>
              </w:rPr>
            </w:pPr>
            <w:r w:rsidRPr="00BE2DBA">
              <w:rPr>
                <w:color w:val="000000"/>
                <w:lang w:val="en-US"/>
              </w:rPr>
              <w:t>BPF_PROG_TYPE_STRUCT_OPS</w:t>
            </w:r>
          </w:p>
        </w:tc>
      </w:tr>
      <w:tr w:rsidR="00BE2DBA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DBA" w:rsidRDefault="00BE2DBA" w:rsidP="00BE2DBA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DBA" w:rsidRDefault="00BE2DBA" w:rsidP="00BE2DBA">
            <w:pPr>
              <w:spacing w:before="40" w:after="40"/>
            </w:pPr>
            <w:proofErr w:type="spellStart"/>
            <w:r>
              <w:rPr>
                <w:color w:val="000000"/>
              </w:rPr>
              <w:t>struct_ops</w:t>
            </w:r>
            <w:proofErr w:type="spellEnd"/>
          </w:p>
        </w:tc>
      </w:tr>
    </w:tbl>
    <w:p w:rsidR="00DE19B0" w:rsidRDefault="00A36454" w:rsidP="00A36454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2307DC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A36454" w:rsidTr="009F21E8">
        <w:tc>
          <w:tcPr>
            <w:tcW w:w="5097" w:type="dxa"/>
          </w:tcPr>
          <w:p w:rsidR="00A36454" w:rsidRDefault="00A36454" w:rsidP="00A36454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A36454" w:rsidRDefault="00A36454" w:rsidP="00A36454">
            <w:pPr>
              <w:spacing w:before="40" w:after="40"/>
            </w:pPr>
            <w:proofErr w:type="spellStart"/>
            <w:r>
              <w:rPr>
                <w:color w:val="000000"/>
              </w:rPr>
              <w:t>bpf_ca_init</w:t>
            </w:r>
            <w:proofErr w:type="spellEnd"/>
          </w:p>
        </w:tc>
      </w:tr>
      <w:tr w:rsidR="00A36454" w:rsidTr="009F21E8">
        <w:tc>
          <w:tcPr>
            <w:tcW w:w="5097" w:type="dxa"/>
          </w:tcPr>
          <w:p w:rsidR="00A36454" w:rsidRDefault="00A36454" w:rsidP="00A36454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A36454" w:rsidRDefault="00A36454" w:rsidP="00A36454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BE2DBA" w:rsidTr="009F21E8">
        <w:tc>
          <w:tcPr>
            <w:tcW w:w="5097" w:type="dxa"/>
          </w:tcPr>
          <w:p w:rsidR="00BE2DBA" w:rsidRPr="00B529E2" w:rsidRDefault="00BE2DBA" w:rsidP="00BE2DBA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BE2DBA" w:rsidRDefault="00BE2DBA" w:rsidP="00BE2DBA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BE2DBA" w:rsidTr="009F21E8">
        <w:tc>
          <w:tcPr>
            <w:tcW w:w="5097" w:type="dxa"/>
          </w:tcPr>
          <w:p w:rsidR="00BE2DBA" w:rsidRPr="00B529E2" w:rsidRDefault="00BE2DBA" w:rsidP="00BE2DBA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78638A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BE2DBA" w:rsidRDefault="00BE2DBA" w:rsidP="00BE2DBA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BE2DBA" w:rsidTr="009F21E8">
        <w:tc>
          <w:tcPr>
            <w:tcW w:w="5097" w:type="dxa"/>
          </w:tcPr>
          <w:p w:rsidR="00BE2DBA" w:rsidRDefault="00BE2DBA" w:rsidP="00BE2DBA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BE2DBA" w:rsidRDefault="00BE2DBA" w:rsidP="00BE2DBA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BE2DBA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BE2DBA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BE2DBA">
              <w:rPr>
                <w:bCs/>
              </w:rPr>
              <w:t>56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BE2DBA">
            <w:pPr>
              <w:rPr>
                <w:lang w:val="en-US"/>
              </w:rPr>
            </w:pPr>
            <w:r>
              <w:rPr>
                <w:color w:val="000000"/>
              </w:rPr>
              <w:t>STRUCT_OPS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BE2DBA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BE2DBA">
              <w:rPr>
                <w:bCs/>
              </w:rPr>
              <w:t>56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E2DBA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BE2DBA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BE2DBA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E2DBA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A36454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A36454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A36454">
      <w:rPr>
        <w:rStyle w:val="a5"/>
        <w:bCs/>
        <w:noProof/>
      </w:rPr>
      <w:t>3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BE2DBA">
      <w:rPr>
        <w:bCs/>
      </w:rPr>
      <w:t>56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2307DC"/>
    <w:rsid w:val="003971E2"/>
    <w:rsid w:val="003D670C"/>
    <w:rsid w:val="004C7964"/>
    <w:rsid w:val="00590928"/>
    <w:rsid w:val="005D7785"/>
    <w:rsid w:val="006E12A6"/>
    <w:rsid w:val="00715DFE"/>
    <w:rsid w:val="0078638A"/>
    <w:rsid w:val="00817C64"/>
    <w:rsid w:val="0093607F"/>
    <w:rsid w:val="009464C5"/>
    <w:rsid w:val="009F21E8"/>
    <w:rsid w:val="00A36454"/>
    <w:rsid w:val="00AA2E67"/>
    <w:rsid w:val="00BC28CF"/>
    <w:rsid w:val="00BE2DBA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522CB6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5908F-24EA-4CC7-974E-572C9C96C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25</TotalTime>
  <Pages>6</Pages>
  <Words>219</Words>
  <Characters>2701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2026-04-07T09:32:00Z</dcterms:modified>
</cp:coreProperties>
</file>