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A762D4" w:rsidP="003D670C">
      <w:pPr>
        <w:jc w:val="center"/>
        <w:rPr>
          <w:b/>
          <w:bCs/>
          <w:caps/>
          <w:sz w:val="28"/>
          <w:szCs w:val="28"/>
        </w:rPr>
      </w:pPr>
      <w:r w:rsidRPr="00A762D4">
        <w:rPr>
          <w:b/>
          <w:sz w:val="28"/>
          <w:szCs w:val="28"/>
          <w:lang w:val="en-US"/>
        </w:rPr>
        <w:t>BPF_PROG_TYPE_CGROUP_SOCKOPT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A762D4">
        <w:rPr>
          <w:b/>
          <w:bCs/>
          <w:sz w:val="28"/>
          <w:lang w:val="en-US"/>
        </w:rPr>
        <w:t>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.0003</w:t>
      </w:r>
      <w:r w:rsidR="00A762D4">
        <w:rPr>
          <w:caps/>
          <w:sz w:val="28"/>
          <w:lang w:val="en-US"/>
        </w:rPr>
        <w:t>9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A762D4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A762D4">
        <w:rPr>
          <w:b/>
          <w:sz w:val="28"/>
          <w:szCs w:val="28"/>
          <w:lang w:val="en-US"/>
        </w:rPr>
        <w:t>BPF_PROG_TYPE_CGROUP_SOCKOPT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A762D4">
        <w:rPr>
          <w:b/>
          <w:bCs/>
          <w:caps/>
          <w:sz w:val="28"/>
          <w:szCs w:val="28"/>
          <w:lang w:val="en-US"/>
        </w:rPr>
        <w:t>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643.МРАГ.0003</w:t>
      </w:r>
      <w:r w:rsidR="00A762D4" w:rsidRPr="00A762D4">
        <w:rPr>
          <w:sz w:val="28"/>
          <w:szCs w:val="28"/>
        </w:rPr>
        <w:t>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643.МРАГ.0003</w:t>
      </w:r>
      <w:r w:rsidR="00A762D4" w:rsidRPr="00A762D4">
        <w:rPr>
          <w:sz w:val="28"/>
          <w:szCs w:val="28"/>
        </w:rPr>
        <w:t>9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A762D4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</w:t>
      </w:r>
      <w:r>
        <w:rPr>
          <w:sz w:val="28"/>
          <w:lang w:val="en-US"/>
        </w:rPr>
        <w:t> </w:t>
      </w:r>
      <w:r>
        <w:rPr>
          <w:sz w:val="28"/>
        </w:rPr>
        <w:t>программного</w:t>
      </w:r>
      <w:r>
        <w:rPr>
          <w:sz w:val="28"/>
          <w:lang w:val="en-US"/>
        </w:rPr>
        <w:t> </w:t>
      </w:r>
      <w:r w:rsidR="00BC28CF">
        <w:rPr>
          <w:sz w:val="28"/>
        </w:rPr>
        <w:t>изделия:</w:t>
      </w:r>
      <w:r>
        <w:rPr>
          <w:sz w:val="28"/>
          <w:lang w:val="en-US"/>
        </w:rPr>
        <w:t> </w:t>
      </w:r>
      <w:r w:rsidRPr="00A762D4">
        <w:rPr>
          <w:sz w:val="28"/>
        </w:rPr>
        <w:t>BPF_PROG_TYPE_CGROUP_SOCKOPT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A762D4" w:rsidRPr="00A762D4">
        <w:rPr>
          <w:sz w:val="28"/>
        </w:rPr>
        <w:t>05-CGROUP-SOCKOPT-BPF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A762D4" w:rsidRPr="00A762D4">
        <w:rPr>
          <w:sz w:val="28"/>
          <w:lang w:val="en-US"/>
        </w:rPr>
        <w:t>cgroup</w:t>
      </w:r>
      <w:proofErr w:type="spellEnd"/>
      <w:r w:rsidR="00A762D4" w:rsidRPr="00A762D4">
        <w:rPr>
          <w:sz w:val="28"/>
        </w:rPr>
        <w:t>_</w:t>
      </w:r>
      <w:proofErr w:type="spellStart"/>
      <w:r w:rsidR="00A762D4" w:rsidRPr="00A762D4">
        <w:rPr>
          <w:sz w:val="28"/>
          <w:lang w:val="en-US"/>
        </w:rPr>
        <w:t>sockopt</w:t>
      </w:r>
      <w:proofErr w:type="spellEnd"/>
      <w:r w:rsidR="00A762D4" w:rsidRPr="00A762D4">
        <w:rPr>
          <w:sz w:val="28"/>
        </w:rPr>
        <w:t>.</w:t>
      </w:r>
      <w:proofErr w:type="spellStart"/>
      <w:r w:rsidR="00A762D4" w:rsidRPr="00A762D4">
        <w:rPr>
          <w:sz w:val="28"/>
          <w:lang w:val="en-US"/>
        </w:rPr>
        <w:t>bpf</w:t>
      </w:r>
      <w:proofErr w:type="spellEnd"/>
      <w:r w:rsidR="00A762D4" w:rsidRPr="00A762D4">
        <w:rPr>
          <w:sz w:val="28"/>
        </w:rPr>
        <w:t>.</w:t>
      </w:r>
      <w:r w:rsidR="00A762D4" w:rsidRPr="00A762D4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A762D4" w:rsidRPr="00A762D4">
        <w:rPr>
          <w:sz w:val="28"/>
          <w:lang w:val="en-US"/>
        </w:rPr>
        <w:t>cgroup</w:t>
      </w:r>
      <w:proofErr w:type="spellEnd"/>
      <w:r w:rsidR="00A762D4" w:rsidRPr="00A762D4">
        <w:rPr>
          <w:sz w:val="28"/>
        </w:rPr>
        <w:t>_</w:t>
      </w:r>
      <w:proofErr w:type="spellStart"/>
      <w:r w:rsidR="00A762D4" w:rsidRPr="00A762D4">
        <w:rPr>
          <w:sz w:val="28"/>
          <w:lang w:val="en-US"/>
        </w:rPr>
        <w:t>sockopt</w:t>
      </w:r>
      <w:proofErr w:type="spellEnd"/>
      <w:r w:rsidR="00A762D4" w:rsidRPr="00A762D4">
        <w:rPr>
          <w:sz w:val="28"/>
        </w:rPr>
        <w:t>.</w:t>
      </w:r>
      <w:proofErr w:type="spellStart"/>
      <w:r w:rsidR="00A762D4" w:rsidRPr="00A762D4">
        <w:rPr>
          <w:sz w:val="28"/>
          <w:lang w:val="en-US"/>
        </w:rPr>
        <w:t>bpf</w:t>
      </w:r>
      <w:proofErr w:type="spellEnd"/>
      <w:r w:rsidR="00A762D4" w:rsidRPr="00A762D4">
        <w:rPr>
          <w:sz w:val="28"/>
        </w:rPr>
        <w:t>.</w:t>
      </w:r>
      <w:r w:rsidR="00A762D4" w:rsidRPr="00A762D4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A762D4" w:rsidRPr="00A762D4">
        <w:rPr>
          <w:sz w:val="28"/>
          <w:lang w:val="en-US"/>
        </w:rPr>
        <w:t>cgroup</w:t>
      </w:r>
      <w:proofErr w:type="spellEnd"/>
      <w:r w:rsidR="00A762D4" w:rsidRPr="00A762D4">
        <w:rPr>
          <w:sz w:val="28"/>
        </w:rPr>
        <w:t>_</w:t>
      </w:r>
      <w:proofErr w:type="spellStart"/>
      <w:r w:rsidR="00A762D4" w:rsidRPr="00A762D4">
        <w:rPr>
          <w:sz w:val="28"/>
          <w:lang w:val="en-US"/>
        </w:rPr>
        <w:t>sockopt</w:t>
      </w:r>
      <w:proofErr w:type="spellEnd"/>
      <w:r w:rsidR="00A762D4" w:rsidRPr="00A762D4">
        <w:rPr>
          <w:sz w:val="28"/>
        </w:rPr>
        <w:t>.</w:t>
      </w:r>
      <w:r w:rsidR="00A762D4" w:rsidRPr="00A762D4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A762D4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A762D4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657DBA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657DBA" w:rsidRDefault="00657DBA" w:rsidP="00657DBA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657DBA" w:rsidRPr="00657DBA" w:rsidRDefault="00657DBA" w:rsidP="00657DBA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980FDF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A762D4" w:rsidRPr="00657DBA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2D4" w:rsidRPr="00A762D4" w:rsidRDefault="00A762D4" w:rsidP="00A762D4">
            <w:pPr>
              <w:spacing w:before="40" w:after="40"/>
              <w:rPr>
                <w:lang w:val="en-US"/>
              </w:rPr>
            </w:pPr>
            <w:r w:rsidRPr="00A762D4">
              <w:rPr>
                <w:color w:val="000000"/>
                <w:lang w:val="en-US"/>
              </w:rPr>
              <w:t>BPF_PROG_TYPE_CGROUP_SOCKOPT</w:t>
            </w:r>
          </w:p>
        </w:tc>
      </w:tr>
    </w:tbl>
    <w:p w:rsidR="00DE19B0" w:rsidRDefault="00657DBA" w:rsidP="00657DBA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980FDF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657DBA" w:rsidTr="009F21E8">
        <w:tc>
          <w:tcPr>
            <w:tcW w:w="5097" w:type="dxa"/>
          </w:tcPr>
          <w:p w:rsidR="00657DBA" w:rsidRDefault="00657DBA" w:rsidP="00657DBA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</w:tcPr>
          <w:p w:rsidR="00657DBA" w:rsidRDefault="00657DBA" w:rsidP="00657DBA">
            <w:pPr>
              <w:spacing w:before="40" w:after="40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setsockopt</w:t>
            </w:r>
            <w:proofErr w:type="spellEnd"/>
          </w:p>
        </w:tc>
      </w:tr>
      <w:tr w:rsidR="00657DBA" w:rsidTr="009F21E8">
        <w:tc>
          <w:tcPr>
            <w:tcW w:w="5097" w:type="dxa"/>
          </w:tcPr>
          <w:p w:rsidR="00657DBA" w:rsidRDefault="00657DBA" w:rsidP="00657DBA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657DBA" w:rsidRDefault="00657DBA" w:rsidP="00657DBA">
            <w:pPr>
              <w:spacing w:before="40" w:after="40"/>
            </w:pPr>
            <w:proofErr w:type="spellStart"/>
            <w:r>
              <w:rPr>
                <w:color w:val="000000"/>
              </w:rPr>
              <w:t>count_setsockopt</w:t>
            </w:r>
            <w:proofErr w:type="spellEnd"/>
          </w:p>
        </w:tc>
      </w:tr>
      <w:bookmarkEnd w:id="2"/>
      <w:tr w:rsidR="00A762D4" w:rsidTr="009F21E8">
        <w:tc>
          <w:tcPr>
            <w:tcW w:w="5097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A762D4" w:rsidTr="009F21E8">
        <w:tc>
          <w:tcPr>
            <w:tcW w:w="5097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190 байт</w:t>
            </w:r>
          </w:p>
        </w:tc>
      </w:tr>
      <w:tr w:rsidR="00A762D4" w:rsidTr="009F21E8">
        <w:tc>
          <w:tcPr>
            <w:tcW w:w="5097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r w:rsidR="00EF0B98">
              <w:rPr>
                <w:color w:val="000000"/>
              </w:rPr>
              <w:t>РЕД ОС</w:t>
            </w:r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201 байт</w:t>
            </w:r>
          </w:p>
        </w:tc>
      </w:tr>
      <w:tr w:rsidR="00A762D4" w:rsidTr="009F21E8">
        <w:tc>
          <w:tcPr>
            <w:tcW w:w="5097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762D4" w:rsidRDefault="00A762D4" w:rsidP="00A762D4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A762D4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A762D4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A762D4">
              <w:rPr>
                <w:bCs/>
                <w:lang w:val="en-US"/>
              </w:rPr>
              <w:t>9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 w:rsidP="00A762D4">
            <w:pPr>
              <w:rPr>
                <w:lang w:val="en-US"/>
              </w:rPr>
            </w:pPr>
            <w:r w:rsidRPr="003971E2">
              <w:rPr>
                <w:lang w:val="en-US"/>
              </w:rPr>
              <w:t>CGROUP_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A762D4">
            <w:pPr>
              <w:rPr>
                <w:lang w:val="en-US"/>
              </w:rPr>
            </w:pPr>
            <w:r>
              <w:rPr>
                <w:color w:val="000000"/>
              </w:rPr>
              <w:t>SOCKOPT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A762D4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A762D4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A762D4" w:rsidRP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Pr="003971E2" w:rsidRDefault="00A762D4" w:rsidP="00A762D4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>
              <w:rPr>
                <w:bCs/>
                <w:lang w:val="en-US"/>
              </w:rPr>
              <w:t>9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A762D4" w:rsidRPr="003971E2" w:rsidRDefault="00A762D4" w:rsidP="00A762D4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A762D4" w:rsidRPr="003971E2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Pr="003971E2" w:rsidRDefault="00A762D4" w:rsidP="00A762D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Pr="003971E2" w:rsidRDefault="00A762D4" w:rsidP="00A762D4">
            <w:pPr>
              <w:rPr>
                <w:lang w:val="en-US"/>
              </w:rPr>
            </w:pPr>
          </w:p>
        </w:tc>
      </w:tr>
      <w:tr w:rsidR="00A762D4" w:rsidRPr="003971E2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Pr="003971E2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Pr="003971E2" w:rsidRDefault="00A762D4" w:rsidP="00A762D4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A762D4" w:rsidRPr="003971E2" w:rsidRDefault="00A762D4" w:rsidP="00A762D4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A762D4" w:rsidRPr="003971E2" w:rsidRDefault="00A762D4" w:rsidP="00A762D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Pr="003971E2" w:rsidRDefault="00A762D4" w:rsidP="00A762D4">
            <w:pPr>
              <w:rPr>
                <w:lang w:val="en-US"/>
              </w:rPr>
            </w:pPr>
          </w:p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Pr="003971E2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Pr="003971E2" w:rsidRDefault="00A762D4" w:rsidP="00A762D4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A762D4" w:rsidRPr="003971E2" w:rsidRDefault="00A762D4" w:rsidP="00A762D4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A762D4" w:rsidRPr="003971E2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Pr="003971E2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Pr="003971E2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Pr="003971E2" w:rsidRDefault="00A762D4" w:rsidP="00A762D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A762D4" w:rsidRPr="003971E2" w:rsidRDefault="00A762D4" w:rsidP="00A762D4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A762D4" w:rsidRPr="003971E2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Pr="003971E2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Pr="003971E2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Pr="003971E2" w:rsidRDefault="00A762D4" w:rsidP="00A762D4"/>
        </w:tc>
        <w:tc>
          <w:tcPr>
            <w:tcW w:w="770" w:type="pct"/>
            <w:gridSpan w:val="3"/>
            <w:vAlign w:val="center"/>
          </w:tcPr>
          <w:p w:rsidR="00A762D4" w:rsidRPr="003971E2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Pr="003971E2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Pr="003971E2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A762D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762D4" w:rsidRDefault="00A762D4" w:rsidP="00A762D4"/>
        </w:tc>
      </w:tr>
      <w:tr w:rsidR="00A762D4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762D4" w:rsidRPr="006E12A6" w:rsidRDefault="00A762D4" w:rsidP="00A762D4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A762D4" w:rsidTr="00A762D4">
        <w:trPr>
          <w:cantSplit/>
          <w:trHeight w:hRule="exact" w:val="284"/>
        </w:trPr>
        <w:tc>
          <w:tcPr>
            <w:tcW w:w="2479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Всего</w:t>
            </w:r>
          </w:p>
          <w:p w:rsidR="00A762D4" w:rsidRDefault="00A762D4" w:rsidP="00A762D4">
            <w:pPr>
              <w:jc w:val="center"/>
            </w:pPr>
            <w:r>
              <w:t>листов</w:t>
            </w:r>
          </w:p>
          <w:p w:rsidR="00A762D4" w:rsidRDefault="00A762D4" w:rsidP="00A762D4">
            <w:pPr>
              <w:jc w:val="center"/>
            </w:pPr>
            <w:r>
              <w:t>(страниц)</w:t>
            </w:r>
          </w:p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№</w:t>
            </w:r>
          </w:p>
          <w:p w:rsidR="00A762D4" w:rsidRDefault="00A762D4" w:rsidP="00A762D4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Входящий</w:t>
            </w:r>
          </w:p>
          <w:p w:rsidR="00A762D4" w:rsidRDefault="00A762D4" w:rsidP="00A762D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A762D4" w:rsidRDefault="00A762D4" w:rsidP="00A762D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A762D4" w:rsidRDefault="00A762D4" w:rsidP="00A762D4">
            <w:pPr>
              <w:jc w:val="center"/>
            </w:pPr>
            <w:r>
              <w:t>документа</w:t>
            </w:r>
          </w:p>
          <w:p w:rsidR="00A762D4" w:rsidRDefault="00A762D4" w:rsidP="00A762D4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Дата</w:t>
            </w:r>
          </w:p>
        </w:tc>
      </w:tr>
      <w:tr w:rsidR="00A762D4" w:rsidTr="00A762D4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изменен</w:t>
            </w:r>
          </w:p>
          <w:p w:rsidR="00A762D4" w:rsidRDefault="00A762D4" w:rsidP="00A762D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заме</w:t>
            </w:r>
          </w:p>
          <w:p w:rsidR="00A762D4" w:rsidRDefault="00A762D4" w:rsidP="00A762D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762D4" w:rsidRDefault="00A762D4" w:rsidP="00A762D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A762D4" w:rsidRDefault="00A762D4" w:rsidP="00A762D4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A762D4" w:rsidRDefault="00A762D4" w:rsidP="00A762D4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A762D4" w:rsidRDefault="00A762D4" w:rsidP="00A762D4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A762D4" w:rsidRDefault="00A762D4" w:rsidP="00A762D4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A762D4" w:rsidRDefault="00A762D4" w:rsidP="00A762D4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A762D4" w:rsidRDefault="00A762D4" w:rsidP="00A762D4"/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  <w:tr w:rsidR="00A762D4" w:rsidTr="00A762D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762D4" w:rsidRDefault="00A762D4" w:rsidP="00A762D4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57DBA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57DBA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657DBA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643.МРАГ.0003</w:t>
    </w:r>
    <w:r w:rsidR="00A762D4">
      <w:rPr>
        <w:bCs/>
        <w:lang w:val="en-US"/>
      </w:rPr>
      <w:t>9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7785"/>
    <w:rsid w:val="00657DBA"/>
    <w:rsid w:val="006E12A6"/>
    <w:rsid w:val="00715DFE"/>
    <w:rsid w:val="00817C64"/>
    <w:rsid w:val="0093607F"/>
    <w:rsid w:val="009464C5"/>
    <w:rsid w:val="00980FDF"/>
    <w:rsid w:val="009F21E8"/>
    <w:rsid w:val="00A762D4"/>
    <w:rsid w:val="00AA2E67"/>
    <w:rsid w:val="00BC28CF"/>
    <w:rsid w:val="00D9026A"/>
    <w:rsid w:val="00DE19B0"/>
    <w:rsid w:val="00EF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5E4F8C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3C81C-A879-4CA0-AF85-58DCBB661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220</Words>
  <Characters>2738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2026-04-07T09:21:00Z</dcterms:modified>
</cp:coreProperties>
</file>