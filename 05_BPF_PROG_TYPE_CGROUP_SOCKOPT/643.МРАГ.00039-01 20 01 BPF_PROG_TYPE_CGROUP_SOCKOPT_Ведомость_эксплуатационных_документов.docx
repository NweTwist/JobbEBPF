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46B" w:rsidRDefault="0026446B" w:rsidP="0026446B">
      <w:pPr>
        <w:pStyle w:val="1"/>
      </w:pPr>
    </w:p>
    <w:p w:rsidR="0026446B" w:rsidRDefault="0026446B" w:rsidP="0026446B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26446B" w:rsidTr="001138A8">
        <w:tc>
          <w:tcPr>
            <w:tcW w:w="4536" w:type="dxa"/>
          </w:tcPr>
          <w:p w:rsidR="0026446B" w:rsidRPr="001728F7" w:rsidRDefault="0026446B" w:rsidP="001138A8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26446B" w:rsidRPr="001728F7" w:rsidRDefault="0026446B" w:rsidP="001138A8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26446B" w:rsidRPr="00771E9A" w:rsidRDefault="0026446B" w:rsidP="001138A8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26446B" w:rsidRDefault="0026446B" w:rsidP="001138A8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26446B" w:rsidRPr="00CB270B" w:rsidRDefault="0026446B" w:rsidP="001138A8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26446B" w:rsidRPr="00771E9A" w:rsidRDefault="0026446B" w:rsidP="001138A8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26446B" w:rsidRPr="001728F7" w:rsidRDefault="0026446B" w:rsidP="001138A8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26446B" w:rsidRDefault="0026446B" w:rsidP="0026446B">
      <w:pPr>
        <w:jc w:val="center"/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28"/>
        </w:rPr>
      </w:pPr>
    </w:p>
    <w:p w:rsidR="00E9634E" w:rsidRDefault="00E9634E" w:rsidP="0026446B">
      <w:pPr>
        <w:jc w:val="center"/>
        <w:rPr>
          <w:b/>
          <w:bCs/>
          <w:sz w:val="28"/>
        </w:rPr>
      </w:pPr>
    </w:p>
    <w:p w:rsidR="0026446B" w:rsidRPr="0068000C" w:rsidRDefault="0026446B" w:rsidP="0026446B">
      <w:pPr>
        <w:jc w:val="center"/>
        <w:rPr>
          <w:b/>
          <w:bCs/>
        </w:rPr>
      </w:pPr>
    </w:p>
    <w:p w:rsidR="0026446B" w:rsidRDefault="0026446B" w:rsidP="0026446B">
      <w:pPr>
        <w:jc w:val="center"/>
      </w:pPr>
    </w:p>
    <w:p w:rsidR="0026446B" w:rsidRDefault="0026446B" w:rsidP="0026446B">
      <w:pPr>
        <w:jc w:val="center"/>
      </w:pPr>
    </w:p>
    <w:p w:rsidR="0026446B" w:rsidRPr="0026446B" w:rsidRDefault="0026446B" w:rsidP="0026446B">
      <w:pPr>
        <w:jc w:val="center"/>
        <w:rPr>
          <w:b/>
          <w:sz w:val="28"/>
          <w:szCs w:val="28"/>
          <w:lang w:val="en-US"/>
        </w:rPr>
      </w:pPr>
    </w:p>
    <w:p w:rsidR="0026446B" w:rsidRPr="0026446B" w:rsidRDefault="0026446B" w:rsidP="0026446B">
      <w:pPr>
        <w:jc w:val="center"/>
        <w:rPr>
          <w:sz w:val="28"/>
          <w:szCs w:val="28"/>
          <w:lang w:val="en-US"/>
        </w:rPr>
      </w:pPr>
    </w:p>
    <w:p w:rsidR="0026446B" w:rsidRPr="0026446B" w:rsidRDefault="00864FD9" w:rsidP="0026446B">
      <w:pPr>
        <w:jc w:val="center"/>
        <w:rPr>
          <w:b/>
          <w:bCs/>
          <w:caps/>
          <w:sz w:val="28"/>
          <w:szCs w:val="28"/>
          <w:lang w:val="en-US"/>
        </w:rPr>
      </w:pPr>
      <w:r w:rsidRPr="00864FD9">
        <w:rPr>
          <w:b/>
          <w:sz w:val="28"/>
          <w:szCs w:val="28"/>
          <w:lang w:val="en-US"/>
        </w:rPr>
        <w:t>BPF_PROG_TYPE_CGROUP_SOCKOPT</w:t>
      </w:r>
    </w:p>
    <w:p w:rsidR="0026446B" w:rsidRPr="0026446B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B61196" w:rsidRDefault="0026446B" w:rsidP="0026446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Ведомость эксплуатационных документов</w:t>
      </w:r>
    </w:p>
    <w:p w:rsidR="0026446B" w:rsidRDefault="0026446B" w:rsidP="0026446B">
      <w:pPr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B0124D1" wp14:editId="65EE2B28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26446B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26446B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0124D1"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26446B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26446B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B61196">
        <w:rPr>
          <w:b/>
          <w:bCs/>
          <w:sz w:val="28"/>
        </w:rPr>
        <w:t>ЛИСТ УТВЕРЖДЕНИЯ</w:t>
      </w:r>
    </w:p>
    <w:p w:rsidR="0026446B" w:rsidRPr="00B61196" w:rsidRDefault="0026446B" w:rsidP="0026446B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26446B" w:rsidRDefault="0026446B" w:rsidP="0026446B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>
        <w:rPr>
          <w:b/>
          <w:bCs/>
          <w:sz w:val="28"/>
        </w:rPr>
        <w:t>643.МРАГ.0003</w:t>
      </w:r>
      <w:r w:rsidR="00864FD9">
        <w:rPr>
          <w:b/>
          <w:bCs/>
          <w:sz w:val="28"/>
        </w:rPr>
        <w:t>9</w:t>
      </w:r>
      <w:r>
        <w:rPr>
          <w:b/>
          <w:bCs/>
          <w:sz w:val="28"/>
        </w:rPr>
        <w:t>-</w:t>
      </w:r>
      <w:r w:rsidRPr="00B61196">
        <w:rPr>
          <w:b/>
          <w:bCs/>
          <w:sz w:val="28"/>
        </w:rPr>
        <w:t>01</w:t>
      </w:r>
      <w:r w:rsidRPr="00B61196">
        <w:rPr>
          <w:b/>
          <w:bCs/>
          <w:caps/>
          <w:sz w:val="28"/>
        </w:rPr>
        <w:fldChar w:fldCharType="end"/>
      </w:r>
      <w:r>
        <w:rPr>
          <w:b/>
          <w:bCs/>
          <w:caps/>
          <w:sz w:val="28"/>
        </w:rPr>
        <w:t xml:space="preserve"> 20 01</w:t>
      </w:r>
      <w:r w:rsidRPr="00B61196">
        <w:rPr>
          <w:b/>
          <w:bCs/>
          <w:caps/>
          <w:sz w:val="28"/>
        </w:rPr>
        <w:t>-лу</w:t>
      </w:r>
    </w:p>
    <w:p w:rsidR="0026446B" w:rsidRDefault="0026446B" w:rsidP="0026446B">
      <w:pPr>
        <w:rPr>
          <w:b/>
          <w:bCs/>
          <w:sz w:val="32"/>
        </w:rPr>
      </w:pPr>
    </w:p>
    <w:p w:rsidR="0026446B" w:rsidRDefault="0026446B" w:rsidP="0026446B">
      <w:pPr>
        <w:jc w:val="center"/>
        <w:rPr>
          <w:b/>
          <w:bCs/>
          <w:sz w:val="32"/>
        </w:rPr>
      </w:pPr>
    </w:p>
    <w:p w:rsidR="0026446B" w:rsidRDefault="0026446B" w:rsidP="0026446B">
      <w:pPr>
        <w:jc w:val="center"/>
        <w:rPr>
          <w:b/>
          <w:bCs/>
          <w:sz w:val="32"/>
        </w:rPr>
      </w:pPr>
    </w:p>
    <w:p w:rsidR="0026446B" w:rsidRDefault="0026446B" w:rsidP="0026446B">
      <w:pPr>
        <w:rPr>
          <w:b/>
          <w:bCs/>
          <w:sz w:val="32"/>
        </w:rPr>
      </w:pPr>
    </w:p>
    <w:tbl>
      <w:tblPr>
        <w:tblW w:w="4502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6"/>
      </w:tblGrid>
      <w:tr w:rsidR="0026446B" w:rsidTr="001138A8"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CB270B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26446B" w:rsidRPr="00CB270B" w:rsidRDefault="0026446B" w:rsidP="001138A8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26446B" w:rsidRPr="00CB270B" w:rsidRDefault="0026446B" w:rsidP="001138A8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26446B" w:rsidTr="001138A8"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CB270B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26446B" w:rsidRPr="00CB270B" w:rsidRDefault="0026446B" w:rsidP="001138A8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26446B" w:rsidRPr="00CB270B" w:rsidRDefault="0026446B" w:rsidP="001138A8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26446B" w:rsidTr="001138A8">
        <w:trPr>
          <w:trHeight w:val="513"/>
        </w:trPr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1728F7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26446B" w:rsidRPr="001728F7" w:rsidRDefault="0026446B" w:rsidP="001138A8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26446B" w:rsidRDefault="0026446B" w:rsidP="001138A8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26446B" w:rsidRPr="0054374F" w:rsidRDefault="0026446B" w:rsidP="001138A8">
            <w:pPr>
              <w:rPr>
                <w:sz w:val="28"/>
                <w:szCs w:val="28"/>
              </w:rPr>
            </w:pPr>
          </w:p>
        </w:tc>
      </w:tr>
    </w:tbl>
    <w:p w:rsidR="0026446B" w:rsidRDefault="0026446B" w:rsidP="0026446B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FA9770" wp14:editId="349091D5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446B" w:rsidRPr="001728F7" w:rsidRDefault="0026446B" w:rsidP="0026446B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7CFA9770"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26446B" w:rsidRPr="001728F7" w:rsidRDefault="0026446B" w:rsidP="0026446B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6446B" w:rsidRDefault="0026446B" w:rsidP="0026446B">
      <w:pPr>
        <w:rPr>
          <w:b/>
          <w:bCs/>
          <w:sz w:val="32"/>
          <w:szCs w:val="32"/>
        </w:rPr>
        <w:sectPr w:rsidR="0026446B">
          <w:headerReference w:type="default" r:id="rId6"/>
          <w:footerReference w:type="even" r:id="rId7"/>
          <w:footerReference w:type="default" r:id="rId8"/>
          <w:footerReference w:type="first" r:id="rId9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26446B" w:rsidRDefault="0026446B" w:rsidP="0026446B">
      <w:pPr>
        <w:rPr>
          <w:b/>
          <w:bCs/>
          <w:sz w:val="32"/>
          <w:szCs w:val="32"/>
        </w:rPr>
      </w:pPr>
    </w:p>
    <w:p w:rsidR="0026446B" w:rsidRDefault="0026446B" w:rsidP="0026446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26446B" w:rsidRDefault="0026446B" w:rsidP="0026446B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152C08">
        <w:rPr>
          <w:caps/>
          <w:sz w:val="28"/>
        </w:rPr>
        <w:t>643.МРАГ.0003</w:t>
      </w:r>
      <w:r w:rsidR="00864FD9">
        <w:rPr>
          <w:caps/>
          <w:sz w:val="28"/>
        </w:rPr>
        <w:t>9</w:t>
      </w:r>
      <w:r w:rsidRPr="00152C08">
        <w:rPr>
          <w:caps/>
          <w:sz w:val="28"/>
        </w:rPr>
        <w:t>-01</w:t>
      </w:r>
      <w:r>
        <w:rPr>
          <w:caps/>
          <w:sz w:val="28"/>
        </w:rPr>
        <w:t xml:space="preserve"> 20 01</w:t>
      </w:r>
      <w:r w:rsidRPr="00152C08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D93620" w:rsidRDefault="0026446B" w:rsidP="0026446B">
      <w:pPr>
        <w:jc w:val="center"/>
        <w:rPr>
          <w:b/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864FD9" w:rsidP="0026446B">
      <w:pPr>
        <w:jc w:val="center"/>
        <w:rPr>
          <w:b/>
          <w:bCs/>
          <w:caps/>
          <w:sz w:val="28"/>
          <w:szCs w:val="28"/>
          <w:lang w:val="en-US"/>
        </w:rPr>
      </w:pPr>
      <w:r w:rsidRPr="00864FD9">
        <w:rPr>
          <w:b/>
          <w:sz w:val="28"/>
          <w:szCs w:val="28"/>
          <w:lang w:val="en-US"/>
        </w:rPr>
        <w:t>BPF_PROG_TYPE_CGROUP_SOCKOPT</w:t>
      </w:r>
    </w:p>
    <w:p w:rsidR="0026446B" w:rsidRPr="00152C08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2FA68F62" wp14:editId="23D77866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6446B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6446B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A68F62" id="_x0000_s1042" style="position:absolute;left:0;text-align:left;margin-left:-34pt;margin-top:7.75pt;width:34pt;height:412.7pt;z-index:-25165414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6446B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6446B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sz w:val="28"/>
          <w:szCs w:val="28"/>
        </w:rPr>
        <w:t>Ведомость эксплуатационных документов</w:t>
      </w:r>
    </w:p>
    <w:p w:rsidR="0026446B" w:rsidRPr="00152C08" w:rsidRDefault="0026446B" w:rsidP="0026446B">
      <w:pPr>
        <w:jc w:val="center"/>
        <w:rPr>
          <w:sz w:val="28"/>
          <w:szCs w:val="28"/>
        </w:rPr>
      </w:pPr>
    </w:p>
    <w:p w:rsidR="0026446B" w:rsidRDefault="0026446B" w:rsidP="0026446B">
      <w:pPr>
        <w:jc w:val="center"/>
        <w:rPr>
          <w:sz w:val="28"/>
          <w:szCs w:val="28"/>
        </w:rPr>
        <w:sectPr w:rsidR="0026446B">
          <w:headerReference w:type="first" r:id="rId10"/>
          <w:footerReference w:type="first" r:id="rId11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3293B5" wp14:editId="5B595880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446B" w:rsidRPr="001728F7" w:rsidRDefault="0026446B" w:rsidP="0026446B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1C3293B5" id="_x0000_s1057" type="#_x0000_t202" style="position:absolute;left:0;text-align:left;margin-left:423.25pt;margin-top:302.15pt;width:91.45pt;height:25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26446B" w:rsidRPr="001728F7" w:rsidRDefault="0026446B" w:rsidP="0026446B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643.МРАГ.0003</w:t>
      </w:r>
      <w:r w:rsidR="00864FD9">
        <w:rPr>
          <w:b/>
          <w:bCs/>
          <w:caps/>
          <w:sz w:val="28"/>
          <w:szCs w:val="28"/>
        </w:rPr>
        <w:t>9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20 01</w:t>
      </w:r>
    </w:p>
    <w:p w:rsidR="00704C18" w:rsidRDefault="00704C18">
      <w:pPr>
        <w:rPr>
          <w:sz w:val="2"/>
        </w:rPr>
      </w:pPr>
    </w:p>
    <w:tbl>
      <w:tblPr>
        <w:tblW w:w="50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34"/>
        <w:gridCol w:w="3388"/>
        <w:gridCol w:w="746"/>
        <w:gridCol w:w="1558"/>
      </w:tblGrid>
      <w:tr w:rsidR="00704C18" w:rsidTr="00FA7555">
        <w:trPr>
          <w:trHeight w:hRule="exact" w:val="1134"/>
        </w:trPr>
        <w:tc>
          <w:tcPr>
            <w:tcW w:w="46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Обозначение</w:t>
            </w:r>
          </w:p>
        </w:tc>
        <w:tc>
          <w:tcPr>
            <w:tcW w:w="33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pStyle w:val="2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7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Кол.</w:t>
            </w:r>
          </w:p>
          <w:p w:rsidR="00704C18" w:rsidRPr="0026446B" w:rsidRDefault="0026446B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э</w:t>
            </w:r>
            <w:r w:rsidR="001D55A7">
              <w:rPr>
                <w:b/>
                <w:bCs/>
                <w:sz w:val="26"/>
                <w:szCs w:val="26"/>
              </w:rPr>
              <w:t>кз.</w:t>
            </w:r>
          </w:p>
        </w:tc>
        <w:tc>
          <w:tcPr>
            <w:tcW w:w="15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26446B">
              <w:rPr>
                <w:b/>
                <w:bCs/>
                <w:sz w:val="26"/>
                <w:szCs w:val="26"/>
              </w:rPr>
              <w:t>Местона</w:t>
            </w:r>
            <w:proofErr w:type="spellEnd"/>
            <w:r w:rsidRPr="0026446B">
              <w:rPr>
                <w:b/>
                <w:bCs/>
                <w:sz w:val="26"/>
                <w:szCs w:val="26"/>
              </w:rPr>
              <w:t>-</w:t>
            </w:r>
          </w:p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хождение</w:t>
            </w:r>
          </w:p>
        </w:tc>
      </w:tr>
      <w:tr w:rsidR="00704C18" w:rsidTr="00FA7555">
        <w:trPr>
          <w:trHeight w:hRule="exact" w:val="397"/>
        </w:trPr>
        <w:tc>
          <w:tcPr>
            <w:tcW w:w="463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FA7555" w:rsidRDefault="00FA7555" w:rsidP="00FA7555">
            <w:pPr>
              <w:jc w:val="center"/>
              <w:rPr>
                <w:b/>
                <w:sz w:val="28"/>
                <w:u w:val="single"/>
              </w:rPr>
            </w:pPr>
            <w:r>
              <w:rPr>
                <w:b/>
                <w:sz w:val="28"/>
                <w:u w:val="single"/>
              </w:rPr>
              <w:t>Документы на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FA7555" w:rsidRDefault="00FA7555" w:rsidP="00FA7555">
            <w:pPr>
              <w:jc w:val="center"/>
              <w:rPr>
                <w:b/>
                <w:sz w:val="28"/>
                <w:u w:val="single"/>
              </w:rPr>
            </w:pPr>
            <w:r w:rsidRPr="00FA7555">
              <w:rPr>
                <w:b/>
                <w:sz w:val="28"/>
                <w:u w:val="single"/>
              </w:rPr>
              <w:t>программу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333BC2" w:rsidRDefault="00BE4E08" w:rsidP="00BE4E08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9A6DB2" w:rsidRDefault="00BE4E08" w:rsidP="0026446B">
            <w:pPr>
              <w:pStyle w:val="3"/>
              <w:jc w:val="left"/>
              <w:rPr>
                <w:b w:val="0"/>
                <w:bCs w:val="0"/>
                <w:sz w:val="28"/>
                <w:lang w:val="en-US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9A6DB2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333BC2" w:rsidRDefault="00BE4E08" w:rsidP="00BE4E08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864FD9">
            <w:pPr>
              <w:rPr>
                <w:sz w:val="28"/>
                <w:lang w:val="en-US"/>
              </w:rPr>
            </w:pPr>
            <w:r w:rsidRPr="009A6DB2">
              <w:rPr>
                <w:sz w:val="28"/>
              </w:rPr>
              <w:t>643.МРАГ.0003</w:t>
            </w:r>
            <w:r w:rsidR="00864FD9">
              <w:rPr>
                <w:sz w:val="28"/>
              </w:rPr>
              <w:t>9</w:t>
            </w:r>
            <w:r w:rsidRPr="009A6DB2">
              <w:rPr>
                <w:sz w:val="28"/>
              </w:rPr>
              <w:t>-01</w:t>
            </w:r>
            <w:r>
              <w:rPr>
                <w:sz w:val="28"/>
              </w:rPr>
              <w:t xml:space="preserve"> 30 01</w:t>
            </w: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9A6DB2" w:rsidRDefault="00FA7555" w:rsidP="00FA7555">
            <w:pPr>
              <w:pStyle w:val="3"/>
              <w:jc w:val="left"/>
              <w:rPr>
                <w:b w:val="0"/>
                <w:bCs w:val="0"/>
                <w:sz w:val="28"/>
                <w:lang w:val="en-US"/>
              </w:rPr>
            </w:pPr>
            <w:r w:rsidRPr="009A6DB2">
              <w:rPr>
                <w:b w:val="0"/>
                <w:sz w:val="28"/>
              </w:rPr>
              <w:t>Формуляр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9A6DB2" w:rsidRDefault="00FA7555" w:rsidP="00FA75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864FD9">
            <w:pPr>
              <w:rPr>
                <w:sz w:val="28"/>
              </w:rPr>
            </w:pPr>
            <w:r w:rsidRPr="009A6DB2">
              <w:rPr>
                <w:sz w:val="28"/>
              </w:rPr>
              <w:t>643.МРАГ.0003</w:t>
            </w:r>
            <w:r w:rsidR="00864FD9">
              <w:rPr>
                <w:sz w:val="28"/>
              </w:rPr>
              <w:t>9</w:t>
            </w:r>
            <w:bookmarkStart w:id="2" w:name="_GoBack"/>
            <w:bookmarkEnd w:id="2"/>
            <w:r w:rsidRPr="009A6DB2">
              <w:rPr>
                <w:sz w:val="28"/>
              </w:rPr>
              <w:t>-01</w:t>
            </w:r>
            <w:r>
              <w:rPr>
                <w:sz w:val="28"/>
              </w:rPr>
              <w:t xml:space="preserve"> 33 01</w:t>
            </w: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  <w:r>
              <w:rPr>
                <w:sz w:val="28"/>
              </w:rPr>
              <w:t>Руководство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  <w:r>
              <w:rPr>
                <w:sz w:val="28"/>
              </w:rPr>
              <w:t>программиста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2"/>
              <w:tabs>
                <w:tab w:val="clear" w:pos="5727"/>
              </w:tabs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2"/>
              <w:tabs>
                <w:tab w:val="clear" w:pos="5727"/>
              </w:tabs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</w:tbl>
    <w:p w:rsidR="00704C18" w:rsidRDefault="00704C18">
      <w:pPr>
        <w:sectPr w:rsidR="00704C18">
          <w:headerReference w:type="default" r:id="rId12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704C18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Default="007F3273">
            <w:pPr>
              <w:pStyle w:val="4"/>
              <w:rPr>
                <w:caps w:val="0"/>
              </w:rPr>
            </w:pPr>
            <w:r w:rsidRPr="0083167A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704C18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Всего</w:t>
            </w:r>
          </w:p>
          <w:p w:rsidR="00704C18" w:rsidRDefault="007F3273">
            <w:pPr>
              <w:jc w:val="center"/>
            </w:pPr>
            <w:r>
              <w:t>листов</w:t>
            </w:r>
          </w:p>
          <w:p w:rsidR="00704C18" w:rsidRDefault="007F3273">
            <w:pPr>
              <w:jc w:val="center"/>
            </w:pPr>
            <w:r>
              <w:t>(страниц)</w:t>
            </w:r>
          </w:p>
          <w:p w:rsidR="00704C18" w:rsidRDefault="007F3273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№</w:t>
            </w:r>
          </w:p>
          <w:p w:rsidR="00704C18" w:rsidRDefault="007F3273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Входящий</w:t>
            </w:r>
          </w:p>
          <w:p w:rsidR="00704C18" w:rsidRDefault="007F3273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704C18" w:rsidRDefault="007F3273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704C18" w:rsidRDefault="007F3273">
            <w:pPr>
              <w:jc w:val="center"/>
            </w:pPr>
            <w:r>
              <w:t>документа</w:t>
            </w:r>
          </w:p>
          <w:p w:rsidR="00704C18" w:rsidRDefault="007F3273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Дата</w:t>
            </w:r>
          </w:p>
        </w:tc>
      </w:tr>
      <w:tr w:rsidR="00704C18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изменен</w:t>
            </w:r>
          </w:p>
          <w:p w:rsidR="00704C18" w:rsidRDefault="007F3273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заме</w:t>
            </w:r>
          </w:p>
          <w:p w:rsidR="00704C18" w:rsidRDefault="007F3273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704C18" w:rsidRDefault="007F3273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 w:rsidT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2B4061" w:rsidT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</w:tr>
      <w:tr w:rsid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</w:tr>
    </w:tbl>
    <w:p w:rsidR="006B448D" w:rsidRDefault="006B448D">
      <w:pPr>
        <w:rPr>
          <w:sz w:val="2"/>
          <w:szCs w:val="2"/>
        </w:rPr>
      </w:pPr>
    </w:p>
    <w:sectPr w:rsidR="006B448D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7F18" w:rsidRDefault="00807F18">
      <w:r>
        <w:separator/>
      </w:r>
    </w:p>
  </w:endnote>
  <w:endnote w:type="continuationSeparator" w:id="0">
    <w:p w:rsidR="00807F18" w:rsidRDefault="00807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26446B" w:rsidRDefault="0026446B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26446B" w:rsidRPr="006B448D" w:rsidRDefault="0026446B" w:rsidP="00BB31F5">
    <w:pPr>
      <w:pStyle w:val="a6"/>
      <w:jc w:val="center"/>
    </w:pPr>
  </w:p>
  <w:p w:rsidR="0026446B" w:rsidRDefault="0026446B" w:rsidP="00BB31F5">
    <w:pPr>
      <w:pStyle w:val="a6"/>
      <w:rPr>
        <w:b/>
        <w:bCs/>
        <w:sz w:val="28"/>
        <w:szCs w:val="28"/>
      </w:rPr>
    </w:pPr>
  </w:p>
  <w:p w:rsidR="0026446B" w:rsidRDefault="0026446B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Pr="00DC2B18" w:rsidRDefault="0026446B" w:rsidP="006B448D">
    <w:pPr>
      <w:jc w:val="center"/>
      <w:rPr>
        <w:sz w:val="28"/>
      </w:rPr>
    </w:pPr>
    <w:r w:rsidRPr="00DC2B18">
      <w:rPr>
        <w:sz w:val="28"/>
      </w:rPr>
      <w:t>2026</w:t>
    </w:r>
  </w:p>
  <w:p w:rsidR="0026446B" w:rsidRPr="00DC2B18" w:rsidRDefault="0026446B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DC2B18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Дата</w:t>
          </w:r>
        </w:p>
      </w:tc>
    </w:tr>
  </w:tbl>
  <w:p w:rsidR="0026446B" w:rsidRPr="00DC2B18" w:rsidRDefault="0026446B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Pr="00C75DE0" w:rsidRDefault="0026446B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864FD9">
      <w:rPr>
        <w:noProof/>
        <w:sz w:val="28"/>
        <w:szCs w:val="28"/>
      </w:rPr>
      <w:instrText>4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864FD9">
      <w:rPr>
        <w:noProof/>
        <w:sz w:val="28"/>
        <w:szCs w:val="28"/>
      </w:rPr>
      <w:t>3</w:t>
    </w:r>
    <w:r w:rsidRPr="00C75DE0">
      <w:rPr>
        <w:sz w:val="28"/>
        <w:szCs w:val="28"/>
      </w:rPr>
      <w:fldChar w:fldCharType="end"/>
    </w: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 w:rsidP="00C75DE0">
    <w:pPr>
      <w:jc w:val="center"/>
      <w:rPr>
        <w:sz w:val="28"/>
      </w:rPr>
    </w:pPr>
    <w:r>
      <w:rPr>
        <w:sz w:val="28"/>
      </w:rPr>
      <w:t>2026</w:t>
    </w:r>
  </w:p>
  <w:p w:rsidR="0026446B" w:rsidRDefault="0026446B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26446B" w:rsidRPr="006B448D" w:rsidRDefault="0026446B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7F18" w:rsidRDefault="00807F18">
      <w:r>
        <w:separator/>
      </w:r>
    </w:p>
  </w:footnote>
  <w:footnote w:type="continuationSeparator" w:id="0">
    <w:p w:rsidR="00807F18" w:rsidRDefault="00807F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4C18" w:rsidRPr="0026446B" w:rsidRDefault="007F3273">
    <w:pPr>
      <w:pStyle w:val="a3"/>
      <w:framePr w:wrap="auto" w:vAnchor="text" w:hAnchor="page" w:x="6151" w:y="-6"/>
      <w:rPr>
        <w:rStyle w:val="a5"/>
        <w:bCs/>
        <w:szCs w:val="32"/>
      </w:rPr>
    </w:pPr>
    <w:r w:rsidRPr="0026446B">
      <w:rPr>
        <w:rStyle w:val="a5"/>
        <w:bCs/>
        <w:szCs w:val="32"/>
      </w:rPr>
      <w:fldChar w:fldCharType="begin"/>
    </w:r>
    <w:r w:rsidRPr="0026446B">
      <w:rPr>
        <w:rStyle w:val="a5"/>
        <w:bCs/>
        <w:szCs w:val="32"/>
      </w:rPr>
      <w:instrText xml:space="preserve">PAGE  </w:instrText>
    </w:r>
    <w:r w:rsidRPr="0026446B">
      <w:rPr>
        <w:rStyle w:val="a5"/>
        <w:bCs/>
        <w:szCs w:val="32"/>
      </w:rPr>
      <w:fldChar w:fldCharType="separate"/>
    </w:r>
    <w:r w:rsidR="00864FD9">
      <w:rPr>
        <w:rStyle w:val="a5"/>
        <w:bCs/>
        <w:noProof/>
        <w:szCs w:val="32"/>
      </w:rPr>
      <w:t>3</w:t>
    </w:r>
    <w:r w:rsidRPr="0026446B">
      <w:rPr>
        <w:rStyle w:val="a5"/>
        <w:bCs/>
        <w:szCs w:val="32"/>
      </w:rPr>
      <w:fldChar w:fldCharType="end"/>
    </w:r>
  </w:p>
  <w:p w:rsidR="00704C18" w:rsidRPr="0026446B" w:rsidRDefault="00704C18">
    <w:pPr>
      <w:pStyle w:val="a3"/>
      <w:rPr>
        <w:szCs w:val="32"/>
      </w:rPr>
    </w:pPr>
  </w:p>
  <w:p w:rsidR="00704C18" w:rsidRPr="0026446B" w:rsidRDefault="007F3273">
    <w:pPr>
      <w:pStyle w:val="a3"/>
      <w:jc w:val="center"/>
      <w:rPr>
        <w:bCs/>
        <w:sz w:val="32"/>
        <w:szCs w:val="32"/>
      </w:rPr>
    </w:pPr>
    <w:r w:rsidRPr="0026446B">
      <w:rPr>
        <w:bCs/>
      </w:rPr>
      <w:fldChar w:fldCharType="begin"/>
    </w:r>
    <w:r w:rsidRPr="0026446B">
      <w:rPr>
        <w:bCs/>
      </w:rPr>
      <w:instrText xml:space="preserve"> REF </w:instrText>
    </w:r>
    <w:r w:rsidRPr="0026446B">
      <w:rPr>
        <w:bCs/>
        <w:i/>
        <w:iCs/>
      </w:rPr>
      <w:instrText>ДецНомер</w:instrText>
    </w:r>
    <w:r w:rsidRPr="0026446B">
      <w:rPr>
        <w:bCs/>
      </w:rPr>
      <w:instrText xml:space="preserve">  \* MERGEFORMAT </w:instrText>
    </w:r>
    <w:r w:rsidRPr="0026446B">
      <w:rPr>
        <w:bCs/>
      </w:rPr>
      <w:fldChar w:fldCharType="separate"/>
    </w:r>
    <w:r w:rsidR="00BE4E08" w:rsidRPr="0026446B">
      <w:rPr>
        <w:bCs/>
      </w:rPr>
      <w:t>643.МРАГ.0003</w:t>
    </w:r>
    <w:r w:rsidR="00864FD9">
      <w:rPr>
        <w:bCs/>
      </w:rPr>
      <w:t>9</w:t>
    </w:r>
    <w:r w:rsidR="00BE4E08" w:rsidRPr="0026446B">
      <w:rPr>
        <w:bCs/>
      </w:rPr>
      <w:t>-01</w:t>
    </w:r>
    <w:r w:rsidR="006B448D" w:rsidRPr="0026446B">
      <w:rPr>
        <w:bCs/>
      </w:rPr>
      <w:t xml:space="preserve"> 20 01</w:t>
    </w:r>
    <w:r w:rsidRPr="0026446B">
      <w:rPr>
        <w:bCs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48D"/>
    <w:rsid w:val="0011716F"/>
    <w:rsid w:val="001D55A7"/>
    <w:rsid w:val="0026446B"/>
    <w:rsid w:val="002B4061"/>
    <w:rsid w:val="00493D8C"/>
    <w:rsid w:val="006A1A1F"/>
    <w:rsid w:val="006B448D"/>
    <w:rsid w:val="00704C18"/>
    <w:rsid w:val="007F3273"/>
    <w:rsid w:val="00807F18"/>
    <w:rsid w:val="0083167A"/>
    <w:rsid w:val="00864FD9"/>
    <w:rsid w:val="00A9164B"/>
    <w:rsid w:val="00B61196"/>
    <w:rsid w:val="00BB31F5"/>
    <w:rsid w:val="00BE4E08"/>
    <w:rsid w:val="00CB6149"/>
    <w:rsid w:val="00D60DD0"/>
    <w:rsid w:val="00E6273B"/>
    <w:rsid w:val="00E9634E"/>
    <w:rsid w:val="00F94244"/>
    <w:rsid w:val="00FA7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01EF8ADD"/>
  <w15:chartTrackingRefBased/>
  <w15:docId w15:val="{8FF5022B-8D75-4798-8D7F-405A276F6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31F5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customStyle="1" w:styleId="a7">
    <w:name w:val="Нижний колонтитул Знак"/>
    <w:link w:val="a6"/>
    <w:semiHidden/>
    <w:rsid w:val="006B448D"/>
    <w:rPr>
      <w:sz w:val="24"/>
      <w:szCs w:val="24"/>
    </w:rPr>
  </w:style>
  <w:style w:type="character" w:customStyle="1" w:styleId="30">
    <w:name w:val="Заголовок 3 Знак"/>
    <w:basedOn w:val="a0"/>
    <w:link w:val="3"/>
    <w:rsid w:val="00BE4E08"/>
    <w:rPr>
      <w:b/>
      <w:bCs/>
      <w:sz w:val="36"/>
      <w:szCs w:val="24"/>
    </w:rPr>
  </w:style>
  <w:style w:type="character" w:customStyle="1" w:styleId="10">
    <w:name w:val="Заголовок 1 Знак"/>
    <w:basedOn w:val="a0"/>
    <w:link w:val="1"/>
    <w:rsid w:val="0026446B"/>
    <w:rPr>
      <w:b/>
      <w:bCs/>
      <w:sz w:val="28"/>
      <w:szCs w:val="28"/>
    </w:rPr>
  </w:style>
  <w:style w:type="character" w:customStyle="1" w:styleId="a4">
    <w:name w:val="Верхний колонтитул Знак"/>
    <w:basedOn w:val="a0"/>
    <w:link w:val="a3"/>
    <w:semiHidden/>
    <w:rsid w:val="0026446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4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3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103;\Desktop\&#1088;&#1072;&#1073;&#1086;&#1073;&#1072;\20%20&#1042;&#1077;&#1076;&#1086;&#1084;&#1086;&#1089;&#1090;&#1100;%20&#1101;&#1082;&#1089;&#1087;&#1083;&#1091;&#1072;&#1090;&#1072;&#1094;&#1080;&#1086;&#1085;&#1085;&#1099;&#1093;%20&#1076;&#1086;&#1082;&#1091;&#1084;&#1077;&#1085;&#1090;&#1086;&#107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20 Ведомость эксплуатационных документов.dot</Template>
  <TotalTime>67</TotalTime>
  <Pages>4</Pages>
  <Words>97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15</cp:revision>
  <cp:lastPrinted>2005-09-30T06:24:00Z</cp:lastPrinted>
  <dcterms:created xsi:type="dcterms:W3CDTF">2026-03-30T10:08:00Z</dcterms:created>
  <dcterms:modified xsi:type="dcterms:W3CDTF">2026-04-02T10:45:00Z</dcterms:modified>
</cp:coreProperties>
</file>