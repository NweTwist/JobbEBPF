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8A27BB" w:rsidP="003D670C">
      <w:pPr>
        <w:jc w:val="center"/>
        <w:rPr>
          <w:b/>
          <w:bCs/>
          <w:caps/>
          <w:sz w:val="28"/>
          <w:szCs w:val="28"/>
        </w:rPr>
      </w:pPr>
      <w:r w:rsidRPr="008A27BB">
        <w:rPr>
          <w:b/>
          <w:sz w:val="28"/>
          <w:szCs w:val="28"/>
          <w:lang w:val="en-US"/>
        </w:rPr>
        <w:t>BPF_PROG_TYPE_NETFILTER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8A27BB">
        <w:rPr>
          <w:b/>
          <w:bCs/>
          <w:sz w:val="28"/>
          <w:lang w:val="en-US"/>
        </w:rPr>
        <w:t>44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8A27BB">
        <w:rPr>
          <w:caps/>
          <w:sz w:val="28"/>
          <w:lang w:val="en-US"/>
        </w:rPr>
        <w:t>44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8A27BB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8A27BB">
        <w:rPr>
          <w:b/>
          <w:sz w:val="28"/>
          <w:szCs w:val="28"/>
          <w:lang w:val="en-US"/>
        </w:rPr>
        <w:t>BPF_PROG_TYPE_NETFILTER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8A27BB">
        <w:rPr>
          <w:b/>
          <w:bCs/>
          <w:caps/>
          <w:sz w:val="28"/>
          <w:szCs w:val="28"/>
          <w:lang w:val="en-US"/>
        </w:rPr>
        <w:t>44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8A27BB" w:rsidRPr="008A27BB">
        <w:rPr>
          <w:sz w:val="28"/>
          <w:szCs w:val="28"/>
        </w:rPr>
        <w:t>44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8A27BB" w:rsidRPr="008A27BB">
        <w:rPr>
          <w:sz w:val="28"/>
          <w:szCs w:val="28"/>
        </w:rPr>
        <w:t>44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8A27BB" w:rsidRPr="008A27BB">
        <w:rPr>
          <w:sz w:val="28"/>
        </w:rPr>
        <w:t>BPF_PROG_TYPE_NETFILTER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8A27BB" w:rsidRPr="008A27BB">
        <w:rPr>
          <w:sz w:val="28"/>
        </w:rPr>
        <w:t>10-NETFILTER-BPF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8A27BB" w:rsidRPr="00CD28AF">
        <w:rPr>
          <w:color w:val="000000"/>
          <w:sz w:val="28"/>
        </w:rPr>
        <w:t>netfilter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8A27BB" w:rsidRPr="00CD28AF">
        <w:rPr>
          <w:color w:val="000000"/>
          <w:sz w:val="28"/>
        </w:rPr>
        <w:t>netfilter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8A27BB" w:rsidRPr="00CD28AF">
        <w:rPr>
          <w:color w:val="000000"/>
          <w:sz w:val="28"/>
        </w:rPr>
        <w:t>netfilter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8A27BB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8A27BB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410691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410691" w:rsidRDefault="00410691" w:rsidP="00410691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410691" w:rsidRPr="00410691" w:rsidRDefault="00410691" w:rsidP="00410691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940030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8A27BB" w:rsidRPr="008A27BB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7BB" w:rsidRDefault="008A27BB" w:rsidP="008A27BB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7BB" w:rsidRDefault="008A27BB" w:rsidP="008A27BB">
            <w:pPr>
              <w:spacing w:before="40" w:after="40"/>
            </w:pPr>
            <w:r>
              <w:rPr>
                <w:color w:val="000000"/>
              </w:rPr>
              <w:t>BPF_PROG_TYPE_NETFILTER</w:t>
            </w:r>
          </w:p>
        </w:tc>
      </w:tr>
      <w:tr w:rsidR="008A27BB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7BB" w:rsidRDefault="008A27BB" w:rsidP="008A27BB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7BB" w:rsidRDefault="008A27BB" w:rsidP="008A27BB">
            <w:pPr>
              <w:spacing w:before="40" w:after="40"/>
            </w:pPr>
            <w:proofErr w:type="spellStart"/>
            <w:r>
              <w:rPr>
                <w:color w:val="000000"/>
              </w:rPr>
              <w:t>netfilter</w:t>
            </w:r>
            <w:proofErr w:type="spellEnd"/>
          </w:p>
        </w:tc>
      </w:tr>
    </w:tbl>
    <w:p w:rsidR="00DE19B0" w:rsidRDefault="00410691" w:rsidP="00410691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940030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410691" w:rsidTr="009F21E8">
        <w:tc>
          <w:tcPr>
            <w:tcW w:w="5097" w:type="dxa"/>
          </w:tcPr>
          <w:p w:rsidR="00410691" w:rsidRDefault="00410691" w:rsidP="00410691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410691" w:rsidRDefault="00410691" w:rsidP="00410691">
            <w:pPr>
              <w:spacing w:before="40" w:after="40"/>
            </w:pPr>
            <w:proofErr w:type="spellStart"/>
            <w:r>
              <w:rPr>
                <w:color w:val="000000"/>
              </w:rPr>
              <w:t>nf_count_pkts</w:t>
            </w:r>
            <w:proofErr w:type="spellEnd"/>
          </w:p>
        </w:tc>
      </w:tr>
      <w:tr w:rsidR="00410691" w:rsidTr="009F21E8">
        <w:tc>
          <w:tcPr>
            <w:tcW w:w="5097" w:type="dxa"/>
          </w:tcPr>
          <w:p w:rsidR="00410691" w:rsidRDefault="00410691" w:rsidP="00410691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410691" w:rsidRDefault="00410691" w:rsidP="00410691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8A27BB" w:rsidTr="009F21E8">
        <w:tc>
          <w:tcPr>
            <w:tcW w:w="5097" w:type="dxa"/>
          </w:tcPr>
          <w:p w:rsidR="008A27BB" w:rsidRPr="00B529E2" w:rsidRDefault="008A27BB" w:rsidP="008A27BB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A27BB" w:rsidRDefault="008A27BB" w:rsidP="008A27BB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8A27BB" w:rsidTr="009F21E8">
        <w:tc>
          <w:tcPr>
            <w:tcW w:w="5097" w:type="dxa"/>
          </w:tcPr>
          <w:p w:rsidR="008A27BB" w:rsidRPr="00B529E2" w:rsidRDefault="008A27BB" w:rsidP="008A27BB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49470B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A27BB" w:rsidRDefault="008A27BB" w:rsidP="008A27BB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8A27BB" w:rsidTr="009F21E8">
        <w:tc>
          <w:tcPr>
            <w:tcW w:w="5097" w:type="dxa"/>
          </w:tcPr>
          <w:p w:rsidR="008A27BB" w:rsidRDefault="008A27BB" w:rsidP="008A27BB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A27BB" w:rsidRDefault="008A27BB" w:rsidP="008A27BB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8A27BB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8A27BB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8A27BB">
              <w:rPr>
                <w:bCs/>
                <w:lang w:val="en-US"/>
              </w:rPr>
              <w:t>44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8A27BB">
            <w:pPr>
              <w:rPr>
                <w:lang w:val="en-US"/>
              </w:rPr>
            </w:pPr>
            <w:r w:rsidRPr="008A27BB">
              <w:rPr>
                <w:lang w:val="en-US"/>
              </w:rPr>
              <w:t>NETFILTER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8A27BB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8A27BB">
              <w:rPr>
                <w:bCs/>
                <w:lang w:val="en-US"/>
              </w:rPr>
              <w:t>44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A27BB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8A27BB">
        <w:trPr>
          <w:cantSplit/>
          <w:trHeight w:hRule="exact" w:val="284"/>
        </w:trPr>
        <w:tc>
          <w:tcPr>
            <w:tcW w:w="2479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8A27BB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A27BB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10691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10691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410691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8A27BB">
      <w:rPr>
        <w:bCs/>
        <w:lang w:val="en-US"/>
      </w:rPr>
      <w:t>44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10691"/>
    <w:rsid w:val="0049470B"/>
    <w:rsid w:val="004C7964"/>
    <w:rsid w:val="00590928"/>
    <w:rsid w:val="005D7785"/>
    <w:rsid w:val="006E12A6"/>
    <w:rsid w:val="00715DFE"/>
    <w:rsid w:val="00817C64"/>
    <w:rsid w:val="008A27BB"/>
    <w:rsid w:val="0093607F"/>
    <w:rsid w:val="00940030"/>
    <w:rsid w:val="009464C5"/>
    <w:rsid w:val="009F21E8"/>
    <w:rsid w:val="00AA2E67"/>
    <w:rsid w:val="00BC28CF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5EA2E1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AC302-965D-4D18-98A0-4833CEB29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30</TotalTime>
  <Pages>6</Pages>
  <Words>219</Words>
  <Characters>2684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2026-04-07T09:25:00Z</dcterms:modified>
</cp:coreProperties>
</file>