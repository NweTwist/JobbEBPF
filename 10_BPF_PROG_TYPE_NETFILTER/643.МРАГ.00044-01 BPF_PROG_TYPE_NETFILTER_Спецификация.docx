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8B27CA" w:rsidP="00152C08">
      <w:pPr>
        <w:jc w:val="center"/>
        <w:rPr>
          <w:b/>
          <w:bCs/>
          <w:caps/>
          <w:sz w:val="28"/>
          <w:szCs w:val="28"/>
        </w:rPr>
      </w:pPr>
      <w:r w:rsidRPr="008B27CA">
        <w:rPr>
          <w:b/>
          <w:sz w:val="28"/>
          <w:szCs w:val="28"/>
          <w:lang w:val="en-US"/>
        </w:rPr>
        <w:t>BPF</w:t>
      </w:r>
      <w:r w:rsidRPr="008B27CA">
        <w:rPr>
          <w:b/>
          <w:sz w:val="28"/>
          <w:szCs w:val="28"/>
        </w:rPr>
        <w:t>_</w:t>
      </w:r>
      <w:r w:rsidRPr="008B27CA">
        <w:rPr>
          <w:b/>
          <w:sz w:val="28"/>
          <w:szCs w:val="28"/>
          <w:lang w:val="en-US"/>
        </w:rPr>
        <w:t>PROG</w:t>
      </w:r>
      <w:r w:rsidRPr="008B27CA">
        <w:rPr>
          <w:b/>
          <w:sz w:val="28"/>
          <w:szCs w:val="28"/>
        </w:rPr>
        <w:t>_</w:t>
      </w:r>
      <w:r w:rsidRPr="008B27CA">
        <w:rPr>
          <w:b/>
          <w:sz w:val="28"/>
          <w:szCs w:val="28"/>
          <w:lang w:val="en-US"/>
        </w:rPr>
        <w:t>TYPE</w:t>
      </w:r>
      <w:r w:rsidRPr="008B27CA">
        <w:rPr>
          <w:b/>
          <w:sz w:val="28"/>
          <w:szCs w:val="28"/>
        </w:rPr>
        <w:t>_</w:t>
      </w:r>
      <w:r w:rsidRPr="008B27CA">
        <w:rPr>
          <w:b/>
          <w:sz w:val="28"/>
          <w:szCs w:val="28"/>
          <w:lang w:val="en-US"/>
        </w:rPr>
        <w:t>NETFILTER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Закладка"/>
      <w:bookmarkStart w:id="1" w:name="ДецНомер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8B27CA">
        <w:rPr>
          <w:b/>
          <w:bCs/>
          <w:sz w:val="28"/>
        </w:rPr>
        <w:t>44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8B27CA">
        <w:rPr>
          <w:caps/>
          <w:sz w:val="28"/>
        </w:rPr>
        <w:t>44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8B27CA">
      <w:pPr>
        <w:jc w:val="center"/>
        <w:rPr>
          <w:b/>
          <w:bCs/>
          <w:caps/>
          <w:sz w:val="28"/>
          <w:szCs w:val="28"/>
          <w:lang w:val="en-US"/>
        </w:rPr>
      </w:pPr>
      <w:r w:rsidRPr="008B27CA">
        <w:rPr>
          <w:b/>
          <w:sz w:val="28"/>
          <w:szCs w:val="28"/>
          <w:lang w:val="en-US"/>
        </w:rPr>
        <w:t>BPF_PROG_TYPE_NETFILTER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8B27CA">
        <w:rPr>
          <w:b/>
          <w:bCs/>
          <w:caps/>
          <w:sz w:val="28"/>
          <w:szCs w:val="28"/>
        </w:rPr>
        <w:t>44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8B27CA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8B27CA">
              <w:rPr>
                <w:b w:val="0"/>
                <w:bCs w:val="0"/>
                <w:sz w:val="28"/>
              </w:rPr>
              <w:t>44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8B27CA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B27CA">
              <w:rPr>
                <w:sz w:val="28"/>
              </w:rPr>
              <w:t>44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8B27CA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8B27CA">
              <w:rPr>
                <w:sz w:val="28"/>
              </w:rPr>
              <w:t>44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B27CA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B27CA">
              <w:rPr>
                <w:sz w:val="28"/>
              </w:rPr>
              <w:t>44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B27CA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B27CA">
              <w:rPr>
                <w:sz w:val="28"/>
              </w:rPr>
              <w:t>44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B27CA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B27CA">
              <w:rPr>
                <w:sz w:val="28"/>
              </w:rPr>
              <w:t>44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B27CA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B27CA">
              <w:rPr>
                <w:sz w:val="28"/>
              </w:rPr>
              <w:t>44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B27CA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B27CA">
              <w:rPr>
                <w:sz w:val="28"/>
              </w:rPr>
              <w:t>44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B27CA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B27CA">
              <w:rPr>
                <w:sz w:val="28"/>
              </w:rPr>
              <w:t>44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8B27CA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B27CA">
              <w:rPr>
                <w:sz w:val="28"/>
              </w:rPr>
              <w:t>44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8B27CA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B27CA">
              <w:rPr>
                <w:sz w:val="28"/>
              </w:rPr>
              <w:t>44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8B27CA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B27CA">
              <w:rPr>
                <w:sz w:val="28"/>
              </w:rPr>
              <w:t>44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8B27CA" w:rsidP="008B27CA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8B27CA">
              <w:rPr>
                <w:lang w:val="en-US"/>
              </w:rPr>
              <w:t>BPF_PROG_TYPE_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8B27CA" w:rsidRDefault="008B27CA" w:rsidP="00A9176E">
            <w:pPr>
              <w:rPr>
                <w:sz w:val="28"/>
              </w:rPr>
            </w:pPr>
            <w:bookmarkStart w:id="2" w:name="_GoBack"/>
            <w:r w:rsidRPr="002C5989">
              <w:rPr>
                <w:sz w:val="28"/>
                <w:lang w:val="en-US"/>
              </w:rPr>
              <w:t>NETFILTER</w:t>
            </w:r>
            <w:bookmarkEnd w:id="2"/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2C5989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2C5989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2C5989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8B27CA">
      <w:rPr>
        <w:bCs/>
      </w:rPr>
      <w:t>44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2C5989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8B27CA">
      <w:rPr>
        <w:bCs/>
      </w:rPr>
      <w:t>44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C5989"/>
    <w:rsid w:val="002E2A6B"/>
    <w:rsid w:val="0051374F"/>
    <w:rsid w:val="006711B2"/>
    <w:rsid w:val="0068000C"/>
    <w:rsid w:val="00770E24"/>
    <w:rsid w:val="007B4CB8"/>
    <w:rsid w:val="00885253"/>
    <w:rsid w:val="008B27CA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0AA0F-7D9A-459A-88F9-88ACAA4CA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80</TotalTime>
  <Pages>5</Pages>
  <Words>154</Words>
  <Characters>2222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18</cp:revision>
  <cp:lastPrinted>2005-09-30T06:24:00Z</cp:lastPrinted>
  <dcterms:created xsi:type="dcterms:W3CDTF">2026-03-30T13:25:00Z</dcterms:created>
  <dcterms:modified xsi:type="dcterms:W3CDTF">2026-04-06T10:08:00Z</dcterms:modified>
</cp:coreProperties>
</file>