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BC5924" w:rsidRDefault="00BC5924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C5924">
        <w:rPr>
          <w:b/>
          <w:sz w:val="28"/>
          <w:szCs w:val="28"/>
          <w:lang w:val="en-US"/>
        </w:rPr>
        <w:t>BPF_PROG_TYPE_RAW_TRACEPOINT_WRITABLE</w:t>
      </w:r>
    </w:p>
    <w:p w:rsidR="009464C5" w:rsidRPr="00BC5924" w:rsidRDefault="009464C5" w:rsidP="009464C5">
      <w:pPr>
        <w:jc w:val="center"/>
        <w:rPr>
          <w:caps/>
          <w:sz w:val="28"/>
          <w:szCs w:val="28"/>
          <w:lang w:val="en-US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C5924">
        <w:rPr>
          <w:b/>
          <w:bCs/>
          <w:sz w:val="28"/>
        </w:rPr>
        <w:t>47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BC5924">
        <w:rPr>
          <w:caps/>
          <w:sz w:val="28"/>
        </w:rPr>
        <w:t>47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BC5924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BC5924">
        <w:rPr>
          <w:b/>
          <w:sz w:val="28"/>
          <w:szCs w:val="28"/>
          <w:lang w:val="en-US"/>
        </w:rPr>
        <w:t>BPF_PROG_TYPE_RAW_TRACEPOINT_WRITABLE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C5924">
        <w:rPr>
          <w:b/>
          <w:bCs/>
          <w:caps/>
          <w:sz w:val="28"/>
          <w:szCs w:val="28"/>
        </w:rPr>
        <w:t>47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BC5924">
        <w:rPr>
          <w:sz w:val="28"/>
          <w:szCs w:val="28"/>
        </w:rPr>
        <w:t>47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BC5924">
        <w:rPr>
          <w:sz w:val="28"/>
          <w:szCs w:val="28"/>
        </w:rPr>
        <w:t>47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</w:t>
      </w:r>
      <w:r w:rsidR="00BC5924">
        <w:rPr>
          <w:sz w:val="28"/>
        </w:rPr>
        <w:t> </w:t>
      </w:r>
      <w:r>
        <w:rPr>
          <w:sz w:val="28"/>
        </w:rPr>
        <w:t>программного</w:t>
      </w:r>
      <w:r w:rsidR="00BC5924">
        <w:rPr>
          <w:sz w:val="28"/>
        </w:rPr>
        <w:t> </w:t>
      </w:r>
      <w:r>
        <w:rPr>
          <w:sz w:val="28"/>
        </w:rPr>
        <w:t>изделия:</w:t>
      </w:r>
      <w:r w:rsidR="00BC5924">
        <w:rPr>
          <w:sz w:val="28"/>
        </w:rPr>
        <w:t> </w:t>
      </w:r>
      <w:r w:rsidR="00BC5924" w:rsidRPr="00BC5924">
        <w:rPr>
          <w:sz w:val="28"/>
        </w:rPr>
        <w:t>BPF_PROG_TYPE_RAW_TRACEPOINT_WRITABLE</w:t>
      </w:r>
      <w:r w:rsidR="00D9026A">
        <w:rPr>
          <w:sz w:val="28"/>
        </w:rPr>
        <w:t>.</w:t>
      </w:r>
    </w:p>
    <w:p w:rsidR="00DE19B0" w:rsidRDefault="00BC28CF" w:rsidP="00BC5924">
      <w:pPr>
        <w:pStyle w:val="a3"/>
        <w:tabs>
          <w:tab w:val="clear" w:pos="4677"/>
          <w:tab w:val="clear" w:pos="9355"/>
        </w:tabs>
        <w:spacing w:line="360" w:lineRule="auto"/>
        <w:ind w:firstLine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BC5924" w:rsidRPr="00BC5924">
        <w:rPr>
          <w:sz w:val="28"/>
        </w:rPr>
        <w:t>13-RAW-TRACEPOINT-WRITABLE-BPF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C5924" w:rsidRPr="001846A7">
        <w:rPr>
          <w:color w:val="000000"/>
          <w:sz w:val="28"/>
        </w:rPr>
        <w:t>raw_tp_wr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BC5924" w:rsidRPr="001846A7">
        <w:rPr>
          <w:color w:val="000000"/>
          <w:sz w:val="28"/>
        </w:rPr>
        <w:t>raw_tp_wr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BC5924" w:rsidRPr="001846A7">
        <w:rPr>
          <w:color w:val="000000"/>
          <w:sz w:val="28"/>
        </w:rPr>
        <w:t>raw_tp_wr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BC5924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BC5924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7E32D7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7E32D7" w:rsidRDefault="007E32D7" w:rsidP="007E32D7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7E32D7" w:rsidRDefault="007E32D7" w:rsidP="007E32D7">
      <w:pPr>
        <w:spacing w:line="360" w:lineRule="auto"/>
        <w:ind w:firstLine="709"/>
        <w:rPr>
          <w:bCs/>
          <w:sz w:val="28"/>
          <w:szCs w:val="28"/>
        </w:rPr>
      </w:pPr>
    </w:p>
    <w:p w:rsidR="007E32D7" w:rsidRDefault="007E32D7" w:rsidP="007E32D7">
      <w:pPr>
        <w:spacing w:line="360" w:lineRule="auto"/>
        <w:ind w:firstLine="709"/>
        <w:rPr>
          <w:bCs/>
          <w:sz w:val="28"/>
          <w:szCs w:val="28"/>
        </w:rPr>
      </w:pPr>
    </w:p>
    <w:p w:rsidR="007E32D7" w:rsidRPr="007E32D7" w:rsidRDefault="007E32D7" w:rsidP="007E32D7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97"/>
        <w:gridCol w:w="5098"/>
      </w:tblGrid>
      <w:tr w:rsidR="00AA2E6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BC5924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5924" w:rsidRDefault="00BC5924" w:rsidP="00BC5924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5924" w:rsidRPr="00BC5924" w:rsidRDefault="00BC5924" w:rsidP="00BC5924">
            <w:pPr>
              <w:spacing w:before="40" w:after="40"/>
              <w:rPr>
                <w:lang w:val="en-US"/>
              </w:rPr>
            </w:pPr>
            <w:r w:rsidRPr="00BC5924">
              <w:rPr>
                <w:color w:val="000000"/>
                <w:lang w:val="en-US"/>
              </w:rPr>
              <w:t>BPF_PROG_TYPE_RAW_TRACEPOINT_WRITABLE</w:t>
            </w:r>
          </w:p>
        </w:tc>
      </w:tr>
      <w:tr w:rsidR="00BC5924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5924" w:rsidRDefault="00BC5924" w:rsidP="00BC5924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5924" w:rsidRPr="00BC5924" w:rsidRDefault="00BC5924" w:rsidP="00BC5924">
            <w:pPr>
              <w:spacing w:before="40" w:after="40"/>
              <w:rPr>
                <w:lang w:val="en-US"/>
              </w:rPr>
            </w:pPr>
            <w:proofErr w:type="spellStart"/>
            <w:r w:rsidRPr="00BC5924">
              <w:rPr>
                <w:color w:val="000000"/>
                <w:lang w:val="en-US"/>
              </w:rPr>
              <w:t>raw_tracepoint.w</w:t>
            </w:r>
            <w:proofErr w:type="spellEnd"/>
            <w:r w:rsidRPr="00BC5924">
              <w:rPr>
                <w:color w:val="000000"/>
                <w:lang w:val="en-US"/>
              </w:rPr>
              <w:t>/</w:t>
            </w:r>
            <w:proofErr w:type="spellStart"/>
            <w:r w:rsidRPr="00BC5924">
              <w:rPr>
                <w:color w:val="000000"/>
                <w:lang w:val="en-US"/>
              </w:rPr>
              <w:t>sys_enter</w:t>
            </w:r>
            <w:proofErr w:type="spellEnd"/>
          </w:p>
        </w:tc>
      </w:tr>
      <w:tr w:rsidR="007E32D7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Pr="00BC5924" w:rsidRDefault="007E32D7" w:rsidP="007E32D7">
            <w:pPr>
              <w:spacing w:before="40" w:after="40"/>
              <w:rPr>
                <w:lang w:val="en-US"/>
              </w:rPr>
            </w:pPr>
            <w:proofErr w:type="spellStart"/>
            <w:r w:rsidRPr="00BC5924">
              <w:rPr>
                <w:color w:val="000000"/>
                <w:lang w:val="en-US"/>
              </w:rPr>
              <w:t>raw_tp_wr_sys_enter</w:t>
            </w:r>
            <w:proofErr w:type="spellEnd"/>
          </w:p>
        </w:tc>
      </w:tr>
      <w:tr w:rsidR="007E32D7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7E32D7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Pr="00B529E2" w:rsidRDefault="007E32D7" w:rsidP="007E32D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7E32D7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Pr="00B529E2" w:rsidRDefault="007E32D7" w:rsidP="007E32D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7E32D7" w:rsidRPr="007E32D7" w:rsidTr="007E32D7">
        <w:trPr>
          <w:jc w:val="center"/>
        </w:trPr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2D7" w:rsidRDefault="007E32D7" w:rsidP="007E32D7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7E32D7" w:rsidRDefault="007E32D7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bookmarkStart w:id="2" w:name="_GoBack"/>
      <w:bookmarkEnd w:id="2"/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BC5924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BC5924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BC5924">
              <w:rPr>
                <w:bCs/>
              </w:rPr>
              <w:t>47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BC5924" w:rsidP="00BC5924">
            <w:pPr>
              <w:rPr>
                <w:lang w:val="en-US"/>
              </w:rPr>
            </w:pPr>
            <w:r w:rsidRPr="00BC5924">
              <w:rPr>
                <w:lang w:val="en-US"/>
              </w:rPr>
              <w:t>RAW_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BC5924" w:rsidP="00BC5924">
            <w:pPr>
              <w:rPr>
                <w:lang w:val="en-US"/>
              </w:rPr>
            </w:pPr>
            <w:r w:rsidRPr="00BC5924">
              <w:rPr>
                <w:lang w:val="en-US"/>
              </w:rPr>
              <w:t>TRACEPOINT_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BC5924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BC5924">
              <w:rPr>
                <w:lang w:val="en-US"/>
              </w:rPr>
              <w:t>WRITABLE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BC5924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Pr="003971E2" w:rsidRDefault="00BC5924" w:rsidP="00BC5924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>
              <w:rPr>
                <w:bCs/>
              </w:rPr>
              <w:t>47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BC5924" w:rsidRPr="003971E2" w:rsidRDefault="00BC5924" w:rsidP="00BC5924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BC5924" w:rsidRPr="003971E2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Pr="003971E2" w:rsidRDefault="00BC5924" w:rsidP="00BC592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Pr="003971E2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Pr="003971E2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Pr="003971E2" w:rsidRDefault="00BC5924" w:rsidP="00BC5924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BC5924" w:rsidRPr="003971E2" w:rsidRDefault="00BC5924" w:rsidP="00BC5924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BC5924" w:rsidRPr="003971E2" w:rsidRDefault="00BC5924" w:rsidP="00BC592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Pr="003971E2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Pr="003971E2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Pr="003971E2" w:rsidRDefault="00BC5924" w:rsidP="00BC5924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BC5924" w:rsidRPr="003971E2" w:rsidRDefault="00BC5924" w:rsidP="00BC5924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BC5924" w:rsidRPr="003971E2" w:rsidRDefault="00BC5924" w:rsidP="00BC5924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Pr="003971E2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BC5924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C5924" w:rsidRDefault="00BC5924" w:rsidP="00BC5924"/>
        </w:tc>
      </w:tr>
      <w:tr w:rsidR="00BC5924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C5924" w:rsidRPr="006E12A6" w:rsidRDefault="00BC5924" w:rsidP="00BC5924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BC5924" w:rsidTr="00BC5924">
        <w:trPr>
          <w:cantSplit/>
          <w:trHeight w:hRule="exact" w:val="284"/>
        </w:trPr>
        <w:tc>
          <w:tcPr>
            <w:tcW w:w="2479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Всего</w:t>
            </w:r>
          </w:p>
          <w:p w:rsidR="00BC5924" w:rsidRDefault="00BC5924" w:rsidP="00BC5924">
            <w:pPr>
              <w:jc w:val="center"/>
            </w:pPr>
            <w:r>
              <w:t>листов</w:t>
            </w:r>
          </w:p>
          <w:p w:rsidR="00BC5924" w:rsidRDefault="00BC5924" w:rsidP="00BC5924">
            <w:pPr>
              <w:jc w:val="center"/>
            </w:pPr>
            <w:r>
              <w:t>(страниц)</w:t>
            </w:r>
          </w:p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№</w:t>
            </w:r>
          </w:p>
          <w:p w:rsidR="00BC5924" w:rsidRDefault="00BC5924" w:rsidP="00BC5924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Входящий</w:t>
            </w:r>
          </w:p>
          <w:p w:rsidR="00BC5924" w:rsidRDefault="00BC5924" w:rsidP="00BC592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BC5924" w:rsidRDefault="00BC5924" w:rsidP="00BC592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BC5924" w:rsidRDefault="00BC5924" w:rsidP="00BC5924">
            <w:pPr>
              <w:jc w:val="center"/>
            </w:pPr>
            <w:r>
              <w:t>документа</w:t>
            </w:r>
          </w:p>
          <w:p w:rsidR="00BC5924" w:rsidRDefault="00BC5924" w:rsidP="00BC5924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Дата</w:t>
            </w:r>
          </w:p>
        </w:tc>
      </w:tr>
      <w:tr w:rsidR="00BC5924" w:rsidTr="00BC5924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изменен</w:t>
            </w:r>
          </w:p>
          <w:p w:rsidR="00BC5924" w:rsidRDefault="00BC5924" w:rsidP="00BC592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заме</w:t>
            </w:r>
          </w:p>
          <w:p w:rsidR="00BC5924" w:rsidRDefault="00BC5924" w:rsidP="00BC592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C5924" w:rsidRDefault="00BC5924" w:rsidP="00BC592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BC5924" w:rsidRDefault="00BC5924" w:rsidP="00BC5924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BC5924" w:rsidRDefault="00BC5924" w:rsidP="00BC5924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BC5924" w:rsidRDefault="00BC5924" w:rsidP="00BC5924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BC5924" w:rsidRDefault="00BC5924" w:rsidP="00BC5924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BC5924" w:rsidRDefault="00BC5924" w:rsidP="00BC5924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BC5924" w:rsidRDefault="00BC5924" w:rsidP="00BC5924"/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  <w:tr w:rsidR="00BC5924" w:rsidTr="00BC5924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BC5924" w:rsidRDefault="00BC5924" w:rsidP="00BC5924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7E32D7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7E32D7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7E32D7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BC5924">
      <w:rPr>
        <w:bCs/>
      </w:rPr>
      <w:t>47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013B7"/>
    <w:rsid w:val="00590928"/>
    <w:rsid w:val="005D7785"/>
    <w:rsid w:val="006650AE"/>
    <w:rsid w:val="006E12A6"/>
    <w:rsid w:val="00715DFE"/>
    <w:rsid w:val="007E32D7"/>
    <w:rsid w:val="00817C64"/>
    <w:rsid w:val="008A3421"/>
    <w:rsid w:val="0093607F"/>
    <w:rsid w:val="009464C5"/>
    <w:rsid w:val="009F21E8"/>
    <w:rsid w:val="00AA2E67"/>
    <w:rsid w:val="00BC28CF"/>
    <w:rsid w:val="00BC5924"/>
    <w:rsid w:val="00D9026A"/>
    <w:rsid w:val="00DA760B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CBBDA6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1BC4E-6384-49AB-8CD1-64878202B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33</TotalTime>
  <Pages>6</Pages>
  <Words>216</Words>
  <Characters>2750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2005-10-10T11:19:00Z</cp:lastPrinted>
  <dcterms:created xsi:type="dcterms:W3CDTF">2026-03-30T15:04:00Z</dcterms:created>
  <dcterms:modified xsi:type="dcterms:W3CDTF">2026-04-07T09:27:00Z</dcterms:modified>
</cp:coreProperties>
</file>