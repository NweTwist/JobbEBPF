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165486" w:rsidP="00152C08">
      <w:pPr>
        <w:jc w:val="center"/>
        <w:rPr>
          <w:b/>
          <w:bCs/>
          <w:caps/>
          <w:sz w:val="28"/>
          <w:szCs w:val="28"/>
        </w:rPr>
      </w:pPr>
      <w:r w:rsidRPr="00165486">
        <w:rPr>
          <w:b/>
          <w:sz w:val="28"/>
          <w:szCs w:val="28"/>
          <w:lang w:val="en-US"/>
        </w:rPr>
        <w:t>BPF_PROG_TYPE_SK_REUSEPORT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165486">
        <w:rPr>
          <w:b/>
          <w:bCs/>
          <w:sz w:val="28"/>
        </w:rPr>
        <w:t>52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165486">
        <w:rPr>
          <w:caps/>
          <w:sz w:val="28"/>
        </w:rPr>
        <w:t>52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165486">
      <w:pPr>
        <w:jc w:val="center"/>
        <w:rPr>
          <w:b/>
          <w:bCs/>
          <w:caps/>
          <w:sz w:val="28"/>
          <w:szCs w:val="28"/>
          <w:lang w:val="en-US"/>
        </w:rPr>
      </w:pPr>
      <w:r w:rsidRPr="00165486">
        <w:rPr>
          <w:b/>
          <w:sz w:val="28"/>
          <w:szCs w:val="28"/>
          <w:lang w:val="en-US"/>
        </w:rPr>
        <w:t>BPF_PROG_TYPE_SK_REUSEPORT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165486">
        <w:rPr>
          <w:b/>
          <w:bCs/>
          <w:caps/>
          <w:sz w:val="28"/>
          <w:szCs w:val="28"/>
        </w:rPr>
        <w:t>52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165486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165486">
              <w:rPr>
                <w:b w:val="0"/>
                <w:bCs w:val="0"/>
                <w:sz w:val="28"/>
              </w:rPr>
              <w:t>52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16548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65486">
              <w:rPr>
                <w:sz w:val="28"/>
              </w:rPr>
              <w:t>52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165486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165486">
              <w:rPr>
                <w:sz w:val="28"/>
              </w:rPr>
              <w:t>52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6548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65486">
              <w:rPr>
                <w:sz w:val="28"/>
              </w:rPr>
              <w:t>52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6548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65486">
              <w:rPr>
                <w:sz w:val="28"/>
              </w:rPr>
              <w:t>52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6548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65486">
              <w:rPr>
                <w:sz w:val="28"/>
              </w:rPr>
              <w:t>52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6548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65486">
              <w:rPr>
                <w:sz w:val="28"/>
              </w:rPr>
              <w:t>52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6548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65486">
              <w:rPr>
                <w:sz w:val="28"/>
              </w:rPr>
              <w:t>52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16548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65486">
              <w:rPr>
                <w:sz w:val="28"/>
              </w:rPr>
              <w:t>52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16548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65486">
              <w:rPr>
                <w:sz w:val="28"/>
              </w:rPr>
              <w:t>52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16548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65486">
              <w:rPr>
                <w:sz w:val="28"/>
              </w:rPr>
              <w:t>52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165486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165486">
              <w:rPr>
                <w:sz w:val="28"/>
              </w:rPr>
              <w:t>52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165486" w:rsidP="00165486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165486">
              <w:rPr>
                <w:lang w:val="en-US"/>
              </w:rPr>
              <w:t>BPF_PROG_TYPE_SK_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165486" w:rsidP="00A9176E">
            <w:pPr>
              <w:rPr>
                <w:sz w:val="28"/>
              </w:rPr>
            </w:pPr>
            <w:r w:rsidRPr="00165486">
              <w:rPr>
                <w:sz w:val="28"/>
                <w:lang w:val="en-US"/>
              </w:rPr>
              <w:t>REUSEPORT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165486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165486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165486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165486">
      <w:rPr>
        <w:bCs/>
      </w:rPr>
      <w:t>52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165486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165486">
      <w:rPr>
        <w:bCs/>
      </w:rPr>
      <w:t>52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165486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295F35DA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02F72-37C4-4323-A0E0-8D31F5BF2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82</TotalTime>
  <Pages>5</Pages>
  <Words>154</Words>
  <Characters>2231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2026-04-06T10:32:00Z</dcterms:modified>
</cp:coreProperties>
</file>