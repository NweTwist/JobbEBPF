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363C9D" w:rsidP="003D670C">
      <w:pPr>
        <w:jc w:val="center"/>
        <w:rPr>
          <w:b/>
          <w:bCs/>
          <w:caps/>
          <w:sz w:val="28"/>
          <w:szCs w:val="28"/>
        </w:rPr>
      </w:pPr>
      <w:r w:rsidRPr="00363C9D">
        <w:rPr>
          <w:b/>
          <w:sz w:val="28"/>
          <w:szCs w:val="28"/>
          <w:lang w:val="en-US"/>
        </w:rPr>
        <w:t>BPF_PROG_TYPE_SK_REUSEPORT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363C9D">
        <w:rPr>
          <w:b/>
          <w:bCs/>
          <w:sz w:val="28"/>
        </w:rPr>
        <w:t>52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363C9D">
        <w:rPr>
          <w:caps/>
          <w:sz w:val="28"/>
        </w:rPr>
        <w:t>52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63C9D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363C9D">
        <w:rPr>
          <w:b/>
          <w:sz w:val="28"/>
          <w:szCs w:val="28"/>
          <w:lang w:val="en-US"/>
        </w:rPr>
        <w:t>BPF_PROG_TYPE_SK_REUSEPORT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363C9D">
        <w:rPr>
          <w:b/>
          <w:bCs/>
          <w:caps/>
          <w:sz w:val="28"/>
          <w:szCs w:val="28"/>
        </w:rPr>
        <w:t>52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363C9D">
        <w:rPr>
          <w:sz w:val="28"/>
          <w:szCs w:val="28"/>
        </w:rPr>
        <w:t>52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363C9D">
        <w:rPr>
          <w:sz w:val="28"/>
          <w:szCs w:val="28"/>
        </w:rPr>
        <w:t>52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363C9D" w:rsidRPr="00363C9D">
        <w:rPr>
          <w:sz w:val="28"/>
        </w:rPr>
        <w:t>BPF_PROG_TYPE_SK_REUSEPORT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363C9D" w:rsidRPr="00363C9D">
        <w:rPr>
          <w:sz w:val="28"/>
        </w:rPr>
        <w:t>18-SK-REUSEPORT-BPF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363C9D" w:rsidRPr="00EF54E6">
        <w:rPr>
          <w:color w:val="000000"/>
          <w:sz w:val="28"/>
        </w:rPr>
        <w:t>sk_reuseport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363C9D" w:rsidRPr="00EF54E6">
        <w:rPr>
          <w:color w:val="000000"/>
          <w:sz w:val="28"/>
        </w:rPr>
        <w:t>sk_reuseport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363C9D" w:rsidRPr="00EF54E6">
        <w:rPr>
          <w:color w:val="000000"/>
          <w:sz w:val="28"/>
        </w:rPr>
        <w:t>sk_reuseport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363C9D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363C9D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1B36F8" w:rsidRDefault="001B36F8" w:rsidP="001B36F8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1B36F8" w:rsidRPr="001B36F8" w:rsidRDefault="001B36F8" w:rsidP="001B36F8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756BB3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363C9D" w:rsidRPr="001B36F8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3C9D" w:rsidRDefault="00363C9D" w:rsidP="00363C9D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3C9D" w:rsidRPr="00363C9D" w:rsidRDefault="00363C9D" w:rsidP="00363C9D">
            <w:pPr>
              <w:spacing w:before="40" w:after="40"/>
              <w:rPr>
                <w:lang w:val="en-US"/>
              </w:rPr>
            </w:pPr>
            <w:r w:rsidRPr="00363C9D">
              <w:rPr>
                <w:color w:val="000000"/>
                <w:lang w:val="en-US"/>
              </w:rPr>
              <w:t>BPF_PROG_TYPE_SK_REUSEPORT</w:t>
            </w:r>
          </w:p>
        </w:tc>
      </w:tr>
      <w:tr w:rsidR="00363C9D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3C9D" w:rsidRDefault="00363C9D" w:rsidP="00363C9D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3C9D" w:rsidRDefault="00363C9D" w:rsidP="00363C9D">
            <w:pPr>
              <w:spacing w:before="40" w:after="40"/>
            </w:pPr>
            <w:proofErr w:type="spellStart"/>
            <w:r>
              <w:rPr>
                <w:color w:val="000000"/>
              </w:rPr>
              <w:t>sk_reuseport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migrate</w:t>
            </w:r>
            <w:proofErr w:type="spellEnd"/>
          </w:p>
        </w:tc>
      </w:tr>
    </w:tbl>
    <w:p w:rsidR="00DE19B0" w:rsidRDefault="001B36F8" w:rsidP="001B36F8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756BB3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1B36F8" w:rsidTr="009F21E8">
        <w:tc>
          <w:tcPr>
            <w:tcW w:w="5097" w:type="dxa"/>
          </w:tcPr>
          <w:p w:rsidR="001B36F8" w:rsidRDefault="001B36F8" w:rsidP="001B36F8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1B36F8" w:rsidRDefault="001B36F8" w:rsidP="001B36F8">
            <w:pPr>
              <w:spacing w:before="40" w:after="40"/>
            </w:pPr>
            <w:proofErr w:type="spellStart"/>
            <w:r>
              <w:rPr>
                <w:color w:val="000000"/>
              </w:rPr>
              <w:t>count_reuseport</w:t>
            </w:r>
            <w:proofErr w:type="spellEnd"/>
          </w:p>
        </w:tc>
      </w:tr>
      <w:tr w:rsidR="001B36F8" w:rsidTr="009F21E8">
        <w:tc>
          <w:tcPr>
            <w:tcW w:w="5097" w:type="dxa"/>
          </w:tcPr>
          <w:p w:rsidR="001B36F8" w:rsidRDefault="001B36F8" w:rsidP="001B36F8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1B36F8" w:rsidRDefault="001B36F8" w:rsidP="001B36F8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363C9D" w:rsidTr="009F21E8">
        <w:tc>
          <w:tcPr>
            <w:tcW w:w="5097" w:type="dxa"/>
          </w:tcPr>
          <w:p w:rsidR="00363C9D" w:rsidRPr="00B529E2" w:rsidRDefault="00363C9D" w:rsidP="00363C9D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363C9D" w:rsidRDefault="00363C9D" w:rsidP="00363C9D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363C9D" w:rsidTr="009F21E8">
        <w:tc>
          <w:tcPr>
            <w:tcW w:w="5097" w:type="dxa"/>
          </w:tcPr>
          <w:p w:rsidR="00363C9D" w:rsidRPr="00B529E2" w:rsidRDefault="00363C9D" w:rsidP="00363C9D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794D77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363C9D" w:rsidRDefault="00363C9D" w:rsidP="00363C9D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363C9D" w:rsidTr="009F21E8">
        <w:tc>
          <w:tcPr>
            <w:tcW w:w="5097" w:type="dxa"/>
          </w:tcPr>
          <w:p w:rsidR="00363C9D" w:rsidRDefault="00363C9D" w:rsidP="00363C9D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363C9D" w:rsidRDefault="00363C9D" w:rsidP="00363C9D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363C9D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363C9D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363C9D">
              <w:rPr>
                <w:bCs/>
              </w:rPr>
              <w:t>52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363C9D">
            <w:pPr>
              <w:rPr>
                <w:lang w:val="en-US"/>
              </w:rPr>
            </w:pPr>
            <w:r>
              <w:rPr>
                <w:color w:val="000000"/>
              </w:rPr>
              <w:t>SK_REUSEPORT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63C9D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363C9D">
              <w:rPr>
                <w:bCs/>
              </w:rPr>
              <w:t>52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363C9D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363C9D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363C9D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363C9D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1B36F8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1B36F8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1B36F8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363C9D">
      <w:rPr>
        <w:bCs/>
      </w:rPr>
      <w:t>52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1B36F8"/>
    <w:rsid w:val="00363C9D"/>
    <w:rsid w:val="003971E2"/>
    <w:rsid w:val="003D670C"/>
    <w:rsid w:val="004C7964"/>
    <w:rsid w:val="00590928"/>
    <w:rsid w:val="005D7785"/>
    <w:rsid w:val="006E12A6"/>
    <w:rsid w:val="00715DFE"/>
    <w:rsid w:val="00756BB3"/>
    <w:rsid w:val="00794D77"/>
    <w:rsid w:val="00817C64"/>
    <w:rsid w:val="0093607F"/>
    <w:rsid w:val="009464C5"/>
    <w:rsid w:val="009F21E8"/>
    <w:rsid w:val="00AA2E67"/>
    <w:rsid w:val="00BC28CF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FEDD22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E3403-B548-4832-9F77-513FEC091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25</TotalTime>
  <Pages>6</Pages>
  <Words>219</Words>
  <Characters>2724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2026-04-07T09:30:00Z</dcterms:modified>
</cp:coreProperties>
</file>